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0D532" w14:textId="7508D609" w:rsidR="007B784F" w:rsidRDefault="00823924" w:rsidP="00354236">
      <w:pPr>
        <w:pStyle w:val="Title"/>
      </w:pPr>
      <w:r>
        <w:t>Crafting</w:t>
      </w:r>
    </w:p>
    <w:p w14:paraId="6F080C88" w14:textId="42E10A7B" w:rsidR="00823924" w:rsidRDefault="00823924" w:rsidP="00823924">
      <w:r>
        <w:t xml:space="preserve">Crafting is a time-consuming and mechanically involved process, but there are three advantages that crafting gear gives. </w:t>
      </w:r>
    </w:p>
    <w:p w14:paraId="0DE4B02E" w14:textId="59F97457" w:rsidR="00823924" w:rsidRDefault="00823924" w:rsidP="00823924">
      <w:pPr>
        <w:pStyle w:val="ListParagraph"/>
        <w:numPr>
          <w:ilvl w:val="0"/>
          <w:numId w:val="1"/>
        </w:numPr>
      </w:pPr>
      <w:r>
        <w:t>Cost savings – Purchasing just the materials is usually cheaper than a fully formed and complete product.</w:t>
      </w:r>
    </w:p>
    <w:p w14:paraId="28D3519B" w14:textId="58B1A4A2" w:rsidR="00823924" w:rsidRDefault="00823924" w:rsidP="00823924">
      <w:pPr>
        <w:pStyle w:val="ListParagraph"/>
        <w:numPr>
          <w:ilvl w:val="0"/>
          <w:numId w:val="1"/>
        </w:numPr>
      </w:pPr>
      <w:r>
        <w:t xml:space="preserve">Customizable </w:t>
      </w:r>
      <w:r w:rsidR="004B6652">
        <w:t>–</w:t>
      </w:r>
      <w:r>
        <w:t xml:space="preserve"> </w:t>
      </w:r>
      <w:r w:rsidR="004B6652">
        <w:t>The individual crafting the product chooses how much they spend on the materials, which materials to craft from, which features to add or remove, and even personal quirks and style.</w:t>
      </w:r>
    </w:p>
    <w:p w14:paraId="10C31769" w14:textId="25479314" w:rsidR="00823924" w:rsidRDefault="004B6652" w:rsidP="00823924">
      <w:pPr>
        <w:pStyle w:val="ListParagraph"/>
        <w:numPr>
          <w:ilvl w:val="0"/>
          <w:numId w:val="1"/>
        </w:numPr>
      </w:pPr>
      <w:r>
        <w:t>Quality – Although there is a potential for the result to come out as a higher quality product, this is not guaranteed.</w:t>
      </w:r>
    </w:p>
    <w:p w14:paraId="687FA25F" w14:textId="7B92BFD9" w:rsidR="00354236" w:rsidRDefault="004B6652" w:rsidP="00354236">
      <w:r>
        <w:t>There are three aspects to crafted gear.</w:t>
      </w:r>
    </w:p>
    <w:p w14:paraId="47D6E76F" w14:textId="78FB0516" w:rsidR="004B6652" w:rsidRDefault="004B6652" w:rsidP="004B6652">
      <w:pPr>
        <w:pStyle w:val="ListParagraph"/>
        <w:numPr>
          <w:ilvl w:val="0"/>
          <w:numId w:val="2"/>
        </w:numPr>
      </w:pPr>
      <w:r>
        <w:t>Time – How long will it take you to craft the item</w:t>
      </w:r>
      <w:r w:rsidR="00CC4F9C">
        <w:t>? Do</w:t>
      </w:r>
      <w:r>
        <w:t xml:space="preserve"> you take a week, a month, or more?  Do you spend this time during the off-hours of Adventuring, or do you dedicate a week or more to crafting and </w:t>
      </w:r>
      <w:r w:rsidR="00D85113">
        <w:t>letting</w:t>
      </w:r>
      <w:r>
        <w:t xml:space="preserve"> the world move around you?</w:t>
      </w:r>
    </w:p>
    <w:p w14:paraId="1B0F4A09" w14:textId="3F82DCD4" w:rsidR="004B6652" w:rsidRDefault="004B6652" w:rsidP="004B6652">
      <w:pPr>
        <w:pStyle w:val="ListParagraph"/>
        <w:numPr>
          <w:ilvl w:val="0"/>
          <w:numId w:val="2"/>
        </w:numPr>
      </w:pPr>
      <w:r>
        <w:t xml:space="preserve">Quality </w:t>
      </w:r>
      <w:r w:rsidR="00D85113">
        <w:t>–</w:t>
      </w:r>
      <w:r>
        <w:t xml:space="preserve"> </w:t>
      </w:r>
      <w:r w:rsidR="00D85113">
        <w:t>Do you use higher quality materials, take the time to get the scroll work just so, or is this a rush job where getting something that works as fast as possible is the primary concern?</w:t>
      </w:r>
    </w:p>
    <w:p w14:paraId="37AB60F5" w14:textId="3F36EE15" w:rsidR="004B6652" w:rsidRDefault="004B6652" w:rsidP="004B6652">
      <w:pPr>
        <w:pStyle w:val="ListParagraph"/>
        <w:numPr>
          <w:ilvl w:val="0"/>
          <w:numId w:val="2"/>
        </w:numPr>
      </w:pPr>
      <w:r>
        <w:t>Cost</w:t>
      </w:r>
      <w:r w:rsidR="00D85113">
        <w:t xml:space="preserve"> – Do you spare nothing to the project?  Do you bring in other crafters to get the job done faster?  Do you skimp on the materials or ensure that the materials are of the highest quality at the expense of making the crafting take longer or risk wasting materials?</w:t>
      </w:r>
    </w:p>
    <w:p w14:paraId="693F09A3" w14:textId="6A187EDE" w:rsidR="00AA03C2" w:rsidRDefault="00537B36" w:rsidP="00537B36">
      <w:pPr>
        <w:pStyle w:val="Heading1"/>
      </w:pPr>
      <w:r>
        <w:t>Project Cost</w:t>
      </w:r>
    </w:p>
    <w:p w14:paraId="446F290B" w14:textId="77777777" w:rsidR="00540D2F" w:rsidRDefault="00540D2F" w:rsidP="00540D2F">
      <w:r>
        <w:t>Crafting is a project, and managing a project requires knowledge of some quirks of this process.  Namely, Time, Quality, and Cost are the corners of a triangle, and you can only hold onto (or control) two corners.</w:t>
      </w:r>
    </w:p>
    <w:p w14:paraId="77866C1A" w14:textId="77777777" w:rsidR="00540D2F" w:rsidRDefault="00540D2F" w:rsidP="00540D2F">
      <w:r>
        <w:t xml:space="preserve">You can control how long and the project’s cost, but </w:t>
      </w:r>
      <w:r w:rsidRPr="00CC4F9C">
        <w:t>you do not maintain the Quality of the result when you do</w:t>
      </w:r>
      <w:r>
        <w:t>.</w:t>
      </w:r>
    </w:p>
    <w:p w14:paraId="7AEE0ADE" w14:textId="77777777" w:rsidR="00540D2F" w:rsidRDefault="00540D2F" w:rsidP="00540D2F">
      <w:r>
        <w:t>You can control the Time and the Quality, but the Cost will be outside your control.</w:t>
      </w:r>
    </w:p>
    <w:p w14:paraId="1923D65F" w14:textId="77777777" w:rsidR="00540D2F" w:rsidRDefault="00540D2F" w:rsidP="00540D2F">
      <w:r>
        <w:t>You can control the Cost and the Quality, but the Time will be outside your control.</w:t>
      </w:r>
    </w:p>
    <w:p w14:paraId="434993F2" w14:textId="00C625DF" w:rsidR="00537B36" w:rsidRPr="00537B36" w:rsidRDefault="00540D2F" w:rsidP="00537B36">
      <w:r>
        <w:t xml:space="preserve">In the Untold RPG, you can make any piece of gear that you want, and you can control two of the above, as in reality.  Usually, this will be the Cost and the Quality, but the Time will be the </w:t>
      </w:r>
      <w:r>
        <w:lastRenderedPageBreak/>
        <w:t>variable that successful Crafting Checks will determine, but you can shift this around if you want.</w:t>
      </w:r>
    </w:p>
    <w:p w14:paraId="12895D67" w14:textId="4B274277" w:rsidR="009317E5" w:rsidRDefault="009317E5" w:rsidP="00537B36">
      <w:pPr>
        <w:pStyle w:val="Heading2"/>
      </w:pPr>
      <w:r>
        <w:t>Time</w:t>
      </w:r>
    </w:p>
    <w:p w14:paraId="3C2DA1E0" w14:textId="19BF5B76" w:rsidR="009317E5" w:rsidRDefault="009317E5" w:rsidP="009317E5">
      <w:r>
        <w:t xml:space="preserve">When this is the </w:t>
      </w:r>
      <w:proofErr w:type="gramStart"/>
      <w:r w:rsidR="0017291A">
        <w:t>corner</w:t>
      </w:r>
      <w:proofErr w:type="gramEnd"/>
      <w:r w:rsidR="0017291A">
        <w:t xml:space="preserve"> you do not control while</w:t>
      </w:r>
      <w:r>
        <w:t xml:space="preserve"> </w:t>
      </w:r>
      <w:r w:rsidR="008946A8">
        <w:t xml:space="preserve">crafting </w:t>
      </w:r>
      <w:r>
        <w:t xml:space="preserve">your gear, you purchase the materials and will be the only one to work on the project.  This </w:t>
      </w:r>
      <w:r w:rsidR="0017291A">
        <w:t>contains</w:t>
      </w:r>
      <w:r>
        <w:t xml:space="preserve"> everything except for Time, and each Check you make will inform you of how long the project takes.</w:t>
      </w:r>
    </w:p>
    <w:p w14:paraId="09148CFE" w14:textId="108C69A3" w:rsidR="009317E5" w:rsidRDefault="009317E5" w:rsidP="009317E5">
      <w:r>
        <w:t xml:space="preserve">The Gear will have a Cost associated with completion, and the currency used is the Time.  The Cost is the number of Ayes required to complete the </w:t>
      </w:r>
      <w:r w:rsidR="008946A8">
        <w:t>Gear, and the number of checks made is the actual amount of hours spent.</w:t>
      </w:r>
    </w:p>
    <w:p w14:paraId="6D278D05" w14:textId="6D392A80" w:rsidR="00D04272" w:rsidRDefault="008E41F9" w:rsidP="009317E5">
      <w:r>
        <w:t>An</w:t>
      </w:r>
      <w:r w:rsidR="00D04272">
        <w:t xml:space="preserve"> example:  </w:t>
      </w:r>
      <w:r w:rsidR="00707CBD">
        <w:t>a simple knife, with a Cost of 3, if only a single check is required to complete</w:t>
      </w:r>
      <w:r w:rsidR="00FE17BD">
        <w:t>,</w:t>
      </w:r>
      <w:r w:rsidR="00707CBD">
        <w:t xml:space="preserve"> it takes only an hour.</w:t>
      </w:r>
    </w:p>
    <w:p w14:paraId="75BD55B9" w14:textId="594C7D7C" w:rsidR="008946A8" w:rsidRDefault="008946A8" w:rsidP="00537B36">
      <w:pPr>
        <w:pStyle w:val="Heading2"/>
      </w:pPr>
      <w:r>
        <w:t>Quality</w:t>
      </w:r>
    </w:p>
    <w:p w14:paraId="6676EFF0" w14:textId="72D6D11F" w:rsidR="008946A8" w:rsidRDefault="008946A8" w:rsidP="008946A8">
      <w:r>
        <w:t>When you let the Quality be affected by the Checks made, you control the Time and the Cost.  Each time a Check is made, you add Ayes that can be assigned to the result.  Once you are satisfied, you divide the accumulated Ayes to the Gear parameters.</w:t>
      </w:r>
    </w:p>
    <w:p w14:paraId="02E78E9C" w14:textId="268ECA18" w:rsidR="00E40D84" w:rsidRDefault="00E40D84" w:rsidP="008946A8">
      <w:r>
        <w:t>Each Check made is another crafter or another block of Time, which is how you can control the Time/Cost variables for the project.</w:t>
      </w:r>
    </w:p>
    <w:p w14:paraId="258DBEB6" w14:textId="02EE5CC9" w:rsidR="008E41F9" w:rsidRDefault="008E41F9" w:rsidP="008946A8">
      <w:r>
        <w:t xml:space="preserve">Example:  </w:t>
      </w:r>
      <w:r w:rsidR="00A90650">
        <w:t>To craft a simple knife,</w:t>
      </w:r>
      <w:r>
        <w:t xml:space="preserve"> </w:t>
      </w:r>
      <w:r w:rsidR="000D1BDE">
        <w:t xml:space="preserve">you decide how many checks </w:t>
      </w:r>
      <w:r w:rsidR="00E66847">
        <w:t>are made as each check is one hour</w:t>
      </w:r>
      <w:r w:rsidR="00A90650">
        <w:t xml:space="preserve">, and the resulting Ayes determine how many Ayes you can </w:t>
      </w:r>
      <w:r w:rsidR="00115E09">
        <w:t xml:space="preserve">apply to the knife.  If you make one Check and get </w:t>
      </w:r>
      <w:r w:rsidR="002A58A4">
        <w:t xml:space="preserve">4 Ayes, you </w:t>
      </w:r>
      <w:r w:rsidR="00645CA5">
        <w:t xml:space="preserve">have a higher quality knife than </w:t>
      </w:r>
      <w:r w:rsidR="004011D1">
        <w:t>usual</w:t>
      </w:r>
      <w:r w:rsidR="00645CA5">
        <w:t>, but if you get only 2, then the Durability or the Damage may be lower.</w:t>
      </w:r>
    </w:p>
    <w:p w14:paraId="31218B82" w14:textId="7CC35773" w:rsidR="0040795B" w:rsidRDefault="0040795B" w:rsidP="00537B36">
      <w:pPr>
        <w:pStyle w:val="Heading2"/>
      </w:pPr>
      <w:r>
        <w:t>Cost</w:t>
      </w:r>
    </w:p>
    <w:p w14:paraId="062B7CB6" w14:textId="18DE78AA" w:rsidR="0040795B" w:rsidRDefault="0040795B" w:rsidP="0040795B">
      <w:r>
        <w:t xml:space="preserve">If you want to control the Quality and the Time, then the cost is the </w:t>
      </w:r>
      <w:r w:rsidR="003D40D6">
        <w:t>wild card</w:t>
      </w:r>
      <w:r>
        <w:t xml:space="preserve"> </w:t>
      </w:r>
      <w:r w:rsidR="00E91104">
        <w:t xml:space="preserve">of the checks.  </w:t>
      </w:r>
      <w:r w:rsidR="00216022">
        <w:t>Like</w:t>
      </w:r>
      <w:r w:rsidR="00E91104">
        <w:t xml:space="preserve"> </w:t>
      </w:r>
      <w:r w:rsidR="003D4754">
        <w:t xml:space="preserve">letting Time be fluid, you determine the </w:t>
      </w:r>
      <w:r w:rsidR="00216022">
        <w:t>project’s cost</w:t>
      </w:r>
      <w:r w:rsidR="00544789">
        <w:t>, which is the number of hours needed</w:t>
      </w:r>
      <w:r w:rsidR="00995B52">
        <w:t>.</w:t>
      </w:r>
    </w:p>
    <w:p w14:paraId="374FDCA7" w14:textId="1575F33A" w:rsidR="00C721CE" w:rsidRPr="0040795B" w:rsidRDefault="00C721CE" w:rsidP="0040795B">
      <w:r>
        <w:t xml:space="preserve">Each check made is </w:t>
      </w:r>
      <w:r w:rsidR="0047488D">
        <w:t xml:space="preserve">a multiplier of the Cost, </w:t>
      </w:r>
      <w:r w:rsidR="002F7A7B">
        <w:t xml:space="preserve">so a simple knife with a Cost of 3, requiring </w:t>
      </w:r>
      <w:r w:rsidR="00216022">
        <w:t>one</w:t>
      </w:r>
      <w:r w:rsidR="002F7A7B">
        <w:t xml:space="preserve"> </w:t>
      </w:r>
      <w:r w:rsidR="00216022">
        <w:t>review,</w:t>
      </w:r>
      <w:r w:rsidR="002F7A7B">
        <w:t xml:space="preserve"> will cost 3 Credits.</w:t>
      </w:r>
    </w:p>
    <w:sectPr w:rsidR="00C721CE" w:rsidRPr="0040795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w:altName w:val="Calibri"/>
    <w:charset w:val="00"/>
    <w:family w:val="auto"/>
    <w:pitch w:val="default"/>
  </w:font>
  <w:font w:name="Gill Sans MT">
    <w:panose1 w:val="020B05020201040202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94065"/>
    <w:multiLevelType w:val="hybridMultilevel"/>
    <w:tmpl w:val="43EAD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AB769D"/>
    <w:multiLevelType w:val="hybridMultilevel"/>
    <w:tmpl w:val="4D263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924"/>
    <w:rsid w:val="000D1BDE"/>
    <w:rsid w:val="00115E09"/>
    <w:rsid w:val="001523A0"/>
    <w:rsid w:val="0017291A"/>
    <w:rsid w:val="00216022"/>
    <w:rsid w:val="00234677"/>
    <w:rsid w:val="002A58A4"/>
    <w:rsid w:val="002F7A7B"/>
    <w:rsid w:val="00354236"/>
    <w:rsid w:val="003D40D6"/>
    <w:rsid w:val="003D4754"/>
    <w:rsid w:val="004011D1"/>
    <w:rsid w:val="0040619C"/>
    <w:rsid w:val="0040795B"/>
    <w:rsid w:val="0047488D"/>
    <w:rsid w:val="004B6652"/>
    <w:rsid w:val="00537B36"/>
    <w:rsid w:val="00540D2F"/>
    <w:rsid w:val="00544789"/>
    <w:rsid w:val="005C1D49"/>
    <w:rsid w:val="00645CA5"/>
    <w:rsid w:val="00707CBD"/>
    <w:rsid w:val="007B784F"/>
    <w:rsid w:val="00823924"/>
    <w:rsid w:val="008946A8"/>
    <w:rsid w:val="008E41F9"/>
    <w:rsid w:val="009317E5"/>
    <w:rsid w:val="0098693C"/>
    <w:rsid w:val="00995B52"/>
    <w:rsid w:val="00A90650"/>
    <w:rsid w:val="00AA03C2"/>
    <w:rsid w:val="00C721CE"/>
    <w:rsid w:val="00CC4F9C"/>
    <w:rsid w:val="00CE2FF7"/>
    <w:rsid w:val="00D04272"/>
    <w:rsid w:val="00D85113"/>
    <w:rsid w:val="00E40D84"/>
    <w:rsid w:val="00E66847"/>
    <w:rsid w:val="00E91104"/>
    <w:rsid w:val="00F320AF"/>
    <w:rsid w:val="00FE1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0A0AE"/>
  <w15:docId w15:val="{00F6E177-E359-4055-B557-68426DAF2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ill Sans" w:eastAsia="Gill Sans" w:hAnsi="Gill Sans" w:cs="Gill Sans"/>
        <w:sz w:val="24"/>
        <w:szCs w:val="24"/>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9F7"/>
  </w:style>
  <w:style w:type="paragraph" w:styleId="Heading1">
    <w:name w:val="heading 1"/>
    <w:basedOn w:val="Normal"/>
    <w:next w:val="Normal"/>
    <w:link w:val="Heading1Char"/>
    <w:uiPriority w:val="9"/>
    <w:qFormat/>
    <w:rsid w:val="00D825D4"/>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825D4"/>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D825D4"/>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D825D4"/>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D825D4"/>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D825D4"/>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D825D4"/>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D825D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825D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825D4"/>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D825D4"/>
    <w:rPr>
      <w:rFonts w:asciiTheme="majorHAnsi" w:eastAsiaTheme="majorEastAsia" w:hAnsiTheme="majorHAnsi" w:cstheme="majorBidi"/>
      <w:caps/>
      <w:color w:val="4472C4" w:themeColor="accent1"/>
      <w:spacing w:val="10"/>
      <w:sz w:val="52"/>
      <w:szCs w:val="52"/>
    </w:rPr>
  </w:style>
  <w:style w:type="paragraph" w:customStyle="1" w:styleId="code-line">
    <w:name w:val="code-line"/>
    <w:basedOn w:val="Normal"/>
    <w:rsid w:val="0047442E"/>
    <w:pPr>
      <w:spacing w:beforeAutospacing="1" w:after="100" w:afterAutospacing="1" w:line="240" w:lineRule="auto"/>
    </w:pPr>
    <w:rPr>
      <w:rFonts w:ascii="Times New Roman" w:eastAsia="Times New Roman" w:hAnsi="Times New Roman" w:cs="Times New Roman"/>
    </w:rPr>
  </w:style>
  <w:style w:type="character" w:styleId="Strong">
    <w:name w:val="Strong"/>
    <w:uiPriority w:val="22"/>
    <w:qFormat/>
    <w:rsid w:val="00D825D4"/>
    <w:rPr>
      <w:b/>
      <w:bCs/>
    </w:rPr>
  </w:style>
  <w:style w:type="character" w:customStyle="1" w:styleId="Heading1Char">
    <w:name w:val="Heading 1 Char"/>
    <w:basedOn w:val="DefaultParagraphFont"/>
    <w:link w:val="Heading1"/>
    <w:uiPriority w:val="9"/>
    <w:rsid w:val="00D825D4"/>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D825D4"/>
    <w:rPr>
      <w:caps/>
      <w:spacing w:val="15"/>
      <w:shd w:val="clear" w:color="auto" w:fill="D9E2F3" w:themeFill="accent1" w:themeFillTint="33"/>
    </w:rPr>
  </w:style>
  <w:style w:type="character" w:customStyle="1" w:styleId="Heading3Char">
    <w:name w:val="Heading 3 Char"/>
    <w:basedOn w:val="DefaultParagraphFont"/>
    <w:link w:val="Heading3"/>
    <w:uiPriority w:val="9"/>
    <w:rsid w:val="00D825D4"/>
    <w:rPr>
      <w:caps/>
      <w:color w:val="1F3763" w:themeColor="accent1" w:themeShade="7F"/>
      <w:spacing w:val="15"/>
    </w:rPr>
  </w:style>
  <w:style w:type="character" w:customStyle="1" w:styleId="Heading4Char">
    <w:name w:val="Heading 4 Char"/>
    <w:basedOn w:val="DefaultParagraphFont"/>
    <w:link w:val="Heading4"/>
    <w:uiPriority w:val="9"/>
    <w:semiHidden/>
    <w:rsid w:val="00D825D4"/>
    <w:rPr>
      <w:caps/>
      <w:color w:val="2F5496" w:themeColor="accent1" w:themeShade="BF"/>
      <w:spacing w:val="10"/>
    </w:rPr>
  </w:style>
  <w:style w:type="character" w:customStyle="1" w:styleId="Heading5Char">
    <w:name w:val="Heading 5 Char"/>
    <w:basedOn w:val="DefaultParagraphFont"/>
    <w:link w:val="Heading5"/>
    <w:uiPriority w:val="9"/>
    <w:semiHidden/>
    <w:rsid w:val="00D825D4"/>
    <w:rPr>
      <w:caps/>
      <w:color w:val="2F5496" w:themeColor="accent1" w:themeShade="BF"/>
      <w:spacing w:val="10"/>
    </w:rPr>
  </w:style>
  <w:style w:type="character" w:customStyle="1" w:styleId="Heading6Char">
    <w:name w:val="Heading 6 Char"/>
    <w:basedOn w:val="DefaultParagraphFont"/>
    <w:link w:val="Heading6"/>
    <w:uiPriority w:val="9"/>
    <w:semiHidden/>
    <w:rsid w:val="00D825D4"/>
    <w:rPr>
      <w:caps/>
      <w:color w:val="2F5496" w:themeColor="accent1" w:themeShade="BF"/>
      <w:spacing w:val="10"/>
    </w:rPr>
  </w:style>
  <w:style w:type="character" w:customStyle="1" w:styleId="Heading7Char">
    <w:name w:val="Heading 7 Char"/>
    <w:basedOn w:val="DefaultParagraphFont"/>
    <w:link w:val="Heading7"/>
    <w:uiPriority w:val="9"/>
    <w:semiHidden/>
    <w:rsid w:val="00D825D4"/>
    <w:rPr>
      <w:caps/>
      <w:color w:val="2F5496" w:themeColor="accent1" w:themeShade="BF"/>
      <w:spacing w:val="10"/>
    </w:rPr>
  </w:style>
  <w:style w:type="character" w:customStyle="1" w:styleId="Heading8Char">
    <w:name w:val="Heading 8 Char"/>
    <w:basedOn w:val="DefaultParagraphFont"/>
    <w:link w:val="Heading8"/>
    <w:uiPriority w:val="9"/>
    <w:semiHidden/>
    <w:rsid w:val="00D825D4"/>
    <w:rPr>
      <w:caps/>
      <w:spacing w:val="10"/>
      <w:sz w:val="18"/>
      <w:szCs w:val="18"/>
    </w:rPr>
  </w:style>
  <w:style w:type="character" w:customStyle="1" w:styleId="Heading9Char">
    <w:name w:val="Heading 9 Char"/>
    <w:basedOn w:val="DefaultParagraphFont"/>
    <w:link w:val="Heading9"/>
    <w:uiPriority w:val="9"/>
    <w:semiHidden/>
    <w:rsid w:val="00D825D4"/>
    <w:rPr>
      <w:i/>
      <w:iCs/>
      <w:caps/>
      <w:spacing w:val="10"/>
      <w:sz w:val="18"/>
      <w:szCs w:val="18"/>
    </w:rPr>
  </w:style>
  <w:style w:type="paragraph" w:styleId="Caption">
    <w:name w:val="caption"/>
    <w:basedOn w:val="Normal"/>
    <w:next w:val="Normal"/>
    <w:uiPriority w:val="35"/>
    <w:semiHidden/>
    <w:unhideWhenUsed/>
    <w:qFormat/>
    <w:rsid w:val="00D825D4"/>
    <w:rPr>
      <w:b/>
      <w:bCs/>
      <w:color w:val="2F5496" w:themeColor="accent1" w:themeShade="BF"/>
      <w:sz w:val="16"/>
      <w:szCs w:val="16"/>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customStyle="1" w:styleId="SubtitleChar">
    <w:name w:val="Subtitle Char"/>
    <w:basedOn w:val="DefaultParagraphFont"/>
    <w:link w:val="Subtitle"/>
    <w:uiPriority w:val="11"/>
    <w:rsid w:val="00D825D4"/>
    <w:rPr>
      <w:caps/>
      <w:color w:val="595959" w:themeColor="text1" w:themeTint="A6"/>
      <w:spacing w:val="10"/>
      <w:sz w:val="21"/>
      <w:szCs w:val="21"/>
    </w:rPr>
  </w:style>
  <w:style w:type="character" w:styleId="Emphasis">
    <w:name w:val="Emphasis"/>
    <w:uiPriority w:val="20"/>
    <w:qFormat/>
    <w:rsid w:val="00D825D4"/>
    <w:rPr>
      <w:caps/>
      <w:color w:val="1F3763" w:themeColor="accent1" w:themeShade="7F"/>
      <w:spacing w:val="5"/>
    </w:rPr>
  </w:style>
  <w:style w:type="paragraph" w:styleId="NoSpacing">
    <w:name w:val="No Spacing"/>
    <w:uiPriority w:val="1"/>
    <w:qFormat/>
    <w:rsid w:val="00D825D4"/>
    <w:pPr>
      <w:spacing w:after="0" w:line="240" w:lineRule="auto"/>
    </w:pPr>
  </w:style>
  <w:style w:type="paragraph" w:styleId="Quote">
    <w:name w:val="Quote"/>
    <w:basedOn w:val="Normal"/>
    <w:next w:val="Normal"/>
    <w:link w:val="QuoteChar"/>
    <w:uiPriority w:val="29"/>
    <w:qFormat/>
    <w:rsid w:val="00D825D4"/>
    <w:rPr>
      <w:i/>
      <w:iCs/>
    </w:rPr>
  </w:style>
  <w:style w:type="character" w:customStyle="1" w:styleId="QuoteChar">
    <w:name w:val="Quote Char"/>
    <w:basedOn w:val="DefaultParagraphFont"/>
    <w:link w:val="Quote"/>
    <w:uiPriority w:val="29"/>
    <w:rsid w:val="00D825D4"/>
    <w:rPr>
      <w:i/>
      <w:iCs/>
      <w:sz w:val="24"/>
      <w:szCs w:val="24"/>
    </w:rPr>
  </w:style>
  <w:style w:type="paragraph" w:styleId="IntenseQuote">
    <w:name w:val="Intense Quote"/>
    <w:basedOn w:val="Normal"/>
    <w:next w:val="Normal"/>
    <w:link w:val="IntenseQuoteChar"/>
    <w:uiPriority w:val="30"/>
    <w:qFormat/>
    <w:rsid w:val="00D825D4"/>
    <w:pPr>
      <w:spacing w:before="240" w:after="240" w:line="240" w:lineRule="auto"/>
      <w:ind w:left="1080" w:right="1080"/>
      <w:jc w:val="center"/>
    </w:pPr>
    <w:rPr>
      <w:color w:val="4472C4" w:themeColor="accent1"/>
    </w:rPr>
  </w:style>
  <w:style w:type="character" w:customStyle="1" w:styleId="IntenseQuoteChar">
    <w:name w:val="Intense Quote Char"/>
    <w:basedOn w:val="DefaultParagraphFont"/>
    <w:link w:val="IntenseQuote"/>
    <w:uiPriority w:val="30"/>
    <w:rsid w:val="00D825D4"/>
    <w:rPr>
      <w:color w:val="4472C4" w:themeColor="accent1"/>
      <w:sz w:val="24"/>
      <w:szCs w:val="24"/>
    </w:rPr>
  </w:style>
  <w:style w:type="character" w:styleId="SubtleEmphasis">
    <w:name w:val="Subtle Emphasis"/>
    <w:uiPriority w:val="19"/>
    <w:qFormat/>
    <w:rsid w:val="00D825D4"/>
    <w:rPr>
      <w:i/>
      <w:iCs/>
      <w:color w:val="1F3763" w:themeColor="accent1" w:themeShade="7F"/>
    </w:rPr>
  </w:style>
  <w:style w:type="character" w:styleId="IntenseEmphasis">
    <w:name w:val="Intense Emphasis"/>
    <w:uiPriority w:val="21"/>
    <w:qFormat/>
    <w:rsid w:val="00D825D4"/>
    <w:rPr>
      <w:b/>
      <w:bCs/>
      <w:caps/>
      <w:color w:val="1F3763" w:themeColor="accent1" w:themeShade="7F"/>
      <w:spacing w:val="10"/>
    </w:rPr>
  </w:style>
  <w:style w:type="character" w:styleId="SubtleReference">
    <w:name w:val="Subtle Reference"/>
    <w:uiPriority w:val="31"/>
    <w:qFormat/>
    <w:rsid w:val="00D825D4"/>
    <w:rPr>
      <w:b/>
      <w:bCs/>
      <w:color w:val="4472C4" w:themeColor="accent1"/>
    </w:rPr>
  </w:style>
  <w:style w:type="character" w:styleId="IntenseReference">
    <w:name w:val="Intense Reference"/>
    <w:uiPriority w:val="32"/>
    <w:qFormat/>
    <w:rsid w:val="00D825D4"/>
    <w:rPr>
      <w:b/>
      <w:bCs/>
      <w:i/>
      <w:iCs/>
      <w:caps/>
      <w:color w:val="4472C4" w:themeColor="accent1"/>
    </w:rPr>
  </w:style>
  <w:style w:type="character" w:styleId="BookTitle">
    <w:name w:val="Book Title"/>
    <w:uiPriority w:val="33"/>
    <w:qFormat/>
    <w:rsid w:val="00D825D4"/>
    <w:rPr>
      <w:b/>
      <w:bCs/>
      <w:i/>
      <w:iCs/>
      <w:spacing w:val="0"/>
    </w:rPr>
  </w:style>
  <w:style w:type="paragraph" w:styleId="TOCHeading">
    <w:name w:val="TOC Heading"/>
    <w:basedOn w:val="Heading1"/>
    <w:next w:val="Normal"/>
    <w:uiPriority w:val="39"/>
    <w:semiHidden/>
    <w:unhideWhenUsed/>
    <w:qFormat/>
    <w:rsid w:val="00D825D4"/>
    <w:pPr>
      <w:outlineLvl w:val="9"/>
    </w:pPr>
  </w:style>
  <w:style w:type="paragraph" w:styleId="ListParagraph">
    <w:name w:val="List Paragraph"/>
    <w:basedOn w:val="Normal"/>
    <w:uiPriority w:val="34"/>
    <w:qFormat/>
    <w:rsid w:val="008239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eng\OneDrive\Documents\RPG\Untold%20RPG\Ru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Gill Sans MT">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43WqY6jJXcJgO1Ngz/jP9IKqnw==">AMUW2mU9lQDmSGUDD9gCZpLVrdjkYfPr/xxT6aNSIb5S7/tyECPwAzYU3bWzzFMmLk++D62suGM2+dBiLP5e9BSiVdkbt7gtd8GXVGerZkgA+u3HElMQZXEgkik+e4Wv7gZ9MbNj3mo/UpZaQ6qZEI01oqvZvdv0qg==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Rule Template.dotx</Template>
  <TotalTime>47</TotalTime>
  <Pages>2</Pages>
  <Words>557</Words>
  <Characters>3178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Cid Bastian</dc:creator>
  <cp:lastModifiedBy>John Bastian</cp:lastModifiedBy>
  <cp:revision>27</cp:revision>
  <dcterms:created xsi:type="dcterms:W3CDTF">2022-01-31T16:02:00Z</dcterms:created>
  <dcterms:modified xsi:type="dcterms:W3CDTF">2022-01-31T16:49:00Z</dcterms:modified>
</cp:coreProperties>
</file>