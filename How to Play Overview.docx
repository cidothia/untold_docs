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FAD21" w14:textId="6E069D52" w:rsidR="007B784F" w:rsidRDefault="001B27A0" w:rsidP="00354236">
      <w:pPr>
        <w:pStyle w:val="Title"/>
      </w:pPr>
      <w:r>
        <w:t>Untold RPG – How to Play!</w:t>
      </w:r>
    </w:p>
    <w:p w14:paraId="1AFF7B49" w14:textId="752E6FAA" w:rsidR="001B27A0" w:rsidRDefault="00122573" w:rsidP="001B27A0">
      <w:pPr>
        <w:rPr>
          <w:rFonts w:ascii="Times New Roman" w:eastAsia="Times New Roman" w:hAnsi="Times New Roman" w:cs="Times New Roman"/>
        </w:rPr>
      </w:pPr>
      <w:r>
        <w:rPr>
          <w:rFonts w:ascii="Times New Roman" w:eastAsia="Times New Roman" w:hAnsi="Times New Roman" w:cs="Times New Roman"/>
          <w:b/>
        </w:rPr>
        <w:t xml:space="preserve">Untold Roleplaying </w:t>
      </w:r>
      <w:r>
        <w:rPr>
          <w:rFonts w:ascii="Times New Roman" w:eastAsia="Times New Roman" w:hAnsi="Times New Roman" w:cs="Times New Roman"/>
        </w:rPr>
        <w:t>is a game of collaborative</w:t>
      </w:r>
      <w:r>
        <w:rPr>
          <w:rFonts w:ascii="Times New Roman" w:eastAsia="Times New Roman" w:hAnsi="Times New Roman" w:cs="Times New Roman"/>
          <w:b/>
        </w:rPr>
        <w:t xml:space="preserve"> </w:t>
      </w:r>
      <w:r>
        <w:rPr>
          <w:rFonts w:ascii="Times New Roman" w:eastAsia="Times New Roman" w:hAnsi="Times New Roman" w:cs="Times New Roman"/>
        </w:rPr>
        <w:t xml:space="preserve">storytelling </w:t>
      </w:r>
      <w:r w:rsidR="004E235B">
        <w:rPr>
          <w:rFonts w:ascii="Times New Roman" w:eastAsia="Times New Roman" w:hAnsi="Times New Roman" w:cs="Times New Roman"/>
        </w:rPr>
        <w:t xml:space="preserve">game </w:t>
      </w:r>
      <w:r w:rsidR="00FF7A98">
        <w:rPr>
          <w:rFonts w:ascii="Times New Roman" w:eastAsia="Times New Roman" w:hAnsi="Times New Roman" w:cs="Times New Roman"/>
        </w:rPr>
        <w:t xml:space="preserve">telling </w:t>
      </w:r>
      <w:r w:rsidR="0023667C">
        <w:rPr>
          <w:rFonts w:ascii="Times New Roman" w:eastAsia="Times New Roman" w:hAnsi="Times New Roman" w:cs="Times New Roman"/>
        </w:rPr>
        <w:t>of heroes</w:t>
      </w:r>
      <w:r>
        <w:rPr>
          <w:rFonts w:ascii="Times New Roman" w:eastAsia="Times New Roman" w:hAnsi="Times New Roman" w:cs="Times New Roman"/>
        </w:rPr>
        <w:t xml:space="preserve">, the central </w:t>
      </w:r>
      <w:r w:rsidR="004F405D">
        <w:rPr>
          <w:rFonts w:ascii="Times New Roman" w:eastAsia="Times New Roman" w:hAnsi="Times New Roman" w:cs="Times New Roman"/>
          <w:b/>
        </w:rPr>
        <w:t>characters</w:t>
      </w:r>
      <w:r>
        <w:rPr>
          <w:rFonts w:ascii="Times New Roman" w:eastAsia="Times New Roman" w:hAnsi="Times New Roman" w:cs="Times New Roman"/>
        </w:rPr>
        <w:t xml:space="preserve"> of </w:t>
      </w:r>
      <w:r w:rsidR="00FF7A98">
        <w:rPr>
          <w:rFonts w:ascii="Times New Roman" w:eastAsia="Times New Roman" w:hAnsi="Times New Roman" w:cs="Times New Roman"/>
        </w:rPr>
        <w:t xml:space="preserve">the </w:t>
      </w:r>
      <w:r>
        <w:rPr>
          <w:rFonts w:ascii="Times New Roman" w:eastAsia="Times New Roman" w:hAnsi="Times New Roman" w:cs="Times New Roman"/>
        </w:rPr>
        <w:t>story</w:t>
      </w:r>
      <w:r w:rsidR="0023667C">
        <w:rPr>
          <w:rFonts w:ascii="Times New Roman" w:eastAsia="Times New Roman" w:hAnsi="Times New Roman" w:cs="Times New Roman"/>
        </w:rPr>
        <w:t xml:space="preserve">, and a </w:t>
      </w:r>
      <w:r w:rsidR="0023667C">
        <w:rPr>
          <w:rFonts w:ascii="Times New Roman" w:eastAsia="Times New Roman" w:hAnsi="Times New Roman" w:cs="Times New Roman"/>
          <w:b/>
          <w:bCs/>
        </w:rPr>
        <w:t xml:space="preserve">Game Master </w:t>
      </w:r>
      <w:r w:rsidR="0023667C">
        <w:rPr>
          <w:rFonts w:ascii="Times New Roman" w:eastAsia="Times New Roman" w:hAnsi="Times New Roman" w:cs="Times New Roman"/>
        </w:rPr>
        <w:t>who helps drive the story and adjudicate</w:t>
      </w:r>
      <w:r w:rsidR="00B41AA0">
        <w:rPr>
          <w:rFonts w:ascii="Times New Roman" w:eastAsia="Times New Roman" w:hAnsi="Times New Roman" w:cs="Times New Roman"/>
        </w:rPr>
        <w:t xml:space="preserve"> the rules</w:t>
      </w:r>
      <w:r>
        <w:rPr>
          <w:rFonts w:ascii="Times New Roman" w:eastAsia="Times New Roman" w:hAnsi="Times New Roman" w:cs="Times New Roman"/>
        </w:rPr>
        <w:t>.</w:t>
      </w:r>
    </w:p>
    <w:p w14:paraId="1A83473B" w14:textId="16CC7BAF" w:rsidR="00556463" w:rsidRDefault="00556463" w:rsidP="001B27A0">
      <w:pPr>
        <w:rPr>
          <w:rFonts w:ascii="Times New Roman" w:eastAsia="Times New Roman" w:hAnsi="Times New Roman" w:cs="Times New Roman"/>
        </w:rPr>
      </w:pPr>
      <w:r>
        <w:rPr>
          <w:rFonts w:ascii="Times New Roman" w:eastAsia="Times New Roman" w:hAnsi="Times New Roman" w:cs="Times New Roman"/>
        </w:rPr>
        <w:t xml:space="preserve">This game </w:t>
      </w:r>
      <w:r w:rsidR="00FB6A8E">
        <w:rPr>
          <w:rFonts w:ascii="Times New Roman" w:eastAsia="Times New Roman" w:hAnsi="Times New Roman" w:cs="Times New Roman"/>
        </w:rPr>
        <w:t xml:space="preserve">allows the player to dream big, tell deep stories, </w:t>
      </w:r>
      <w:r w:rsidR="00B71058">
        <w:rPr>
          <w:rFonts w:ascii="Times New Roman" w:eastAsia="Times New Roman" w:hAnsi="Times New Roman" w:cs="Times New Roman"/>
        </w:rPr>
        <w:t>and let the Adventure soar with</w:t>
      </w:r>
      <w:r w:rsidR="006B4C07">
        <w:rPr>
          <w:rFonts w:ascii="Times New Roman" w:eastAsia="Times New Roman" w:hAnsi="Times New Roman" w:cs="Times New Roman"/>
        </w:rPr>
        <w:t xml:space="preserve"> rules that get out of your way when you want and </w:t>
      </w:r>
      <w:r w:rsidR="009E4C80">
        <w:rPr>
          <w:rFonts w:ascii="Times New Roman" w:eastAsia="Times New Roman" w:hAnsi="Times New Roman" w:cs="Times New Roman"/>
        </w:rPr>
        <w:t>detailed in the way you want.</w:t>
      </w:r>
    </w:p>
    <w:p w14:paraId="1C0C1CA5" w14:textId="1ED8977C" w:rsidR="009E4C80" w:rsidRDefault="009E4C80" w:rsidP="001B27A0">
      <w:pPr>
        <w:rPr>
          <w:rFonts w:ascii="Times New Roman" w:eastAsia="Times New Roman" w:hAnsi="Times New Roman" w:cs="Times New Roman"/>
        </w:rPr>
      </w:pPr>
      <w:r>
        <w:rPr>
          <w:rFonts w:ascii="Times New Roman" w:eastAsia="Times New Roman" w:hAnsi="Times New Roman" w:cs="Times New Roman"/>
        </w:rPr>
        <w:t>As this is a Collaboration of all the players</w:t>
      </w:r>
      <w:r w:rsidR="00C80865">
        <w:rPr>
          <w:rFonts w:ascii="Times New Roman" w:eastAsia="Times New Roman" w:hAnsi="Times New Roman" w:cs="Times New Roman"/>
        </w:rPr>
        <w:t xml:space="preserve">, the GM should think of themselves as Mediator and Narrator rather than the </w:t>
      </w:r>
      <w:r w:rsidR="00951A32">
        <w:rPr>
          <w:rFonts w:ascii="Times New Roman" w:eastAsia="Times New Roman" w:hAnsi="Times New Roman" w:cs="Times New Roman"/>
        </w:rPr>
        <w:t>Arbiter</w:t>
      </w:r>
      <w:r w:rsidR="007419D5">
        <w:rPr>
          <w:rFonts w:ascii="Times New Roman" w:eastAsia="Times New Roman" w:hAnsi="Times New Roman" w:cs="Times New Roman"/>
        </w:rPr>
        <w:t xml:space="preserve"> of Life and Death</w:t>
      </w:r>
      <w:r w:rsidR="00967E21">
        <w:rPr>
          <w:rFonts w:ascii="Times New Roman" w:eastAsia="Times New Roman" w:hAnsi="Times New Roman" w:cs="Times New Roman"/>
        </w:rPr>
        <w:t xml:space="preserve">. </w:t>
      </w:r>
      <w:r w:rsidR="001B3825">
        <w:rPr>
          <w:rFonts w:ascii="Times New Roman" w:eastAsia="Times New Roman" w:hAnsi="Times New Roman" w:cs="Times New Roman"/>
        </w:rPr>
        <w:t xml:space="preserve">Although they do not have a </w:t>
      </w:r>
      <w:r w:rsidR="00090754">
        <w:rPr>
          <w:rFonts w:ascii="Times New Roman" w:eastAsia="Times New Roman" w:hAnsi="Times New Roman" w:cs="Times New Roman"/>
        </w:rPr>
        <w:t xml:space="preserve">Player </w:t>
      </w:r>
      <w:r w:rsidR="001B3825">
        <w:rPr>
          <w:rFonts w:ascii="Times New Roman" w:eastAsia="Times New Roman" w:hAnsi="Times New Roman" w:cs="Times New Roman"/>
        </w:rPr>
        <w:t xml:space="preserve">Character in the </w:t>
      </w:r>
      <w:r w:rsidR="00090754">
        <w:rPr>
          <w:rFonts w:ascii="Times New Roman" w:eastAsia="Times New Roman" w:hAnsi="Times New Roman" w:cs="Times New Roman"/>
        </w:rPr>
        <w:t xml:space="preserve">story, they have many characters, </w:t>
      </w:r>
      <w:r w:rsidR="008769DB">
        <w:rPr>
          <w:rFonts w:ascii="Times New Roman" w:eastAsia="Times New Roman" w:hAnsi="Times New Roman" w:cs="Times New Roman"/>
        </w:rPr>
        <w:t>adding</w:t>
      </w:r>
      <w:r w:rsidR="006A5DAC">
        <w:rPr>
          <w:rFonts w:ascii="Times New Roman" w:eastAsia="Times New Roman" w:hAnsi="Times New Roman" w:cs="Times New Roman"/>
        </w:rPr>
        <w:t xml:space="preserve"> Non-Player Characters of all kinds and </w:t>
      </w:r>
      <w:r w:rsidR="008769DB">
        <w:rPr>
          <w:rFonts w:ascii="Times New Roman" w:eastAsia="Times New Roman" w:hAnsi="Times New Roman" w:cs="Times New Roman"/>
        </w:rPr>
        <w:t>presenting scenarios</w:t>
      </w:r>
      <w:r w:rsidR="004B2D97">
        <w:rPr>
          <w:rFonts w:ascii="Times New Roman" w:eastAsia="Times New Roman" w:hAnsi="Times New Roman" w:cs="Times New Roman"/>
        </w:rPr>
        <w:t xml:space="preserve"> for the other </w:t>
      </w:r>
      <w:r w:rsidR="007A6EC3">
        <w:rPr>
          <w:rFonts w:ascii="Times New Roman" w:eastAsia="Times New Roman" w:hAnsi="Times New Roman" w:cs="Times New Roman"/>
        </w:rPr>
        <w:t>players</w:t>
      </w:r>
      <w:r w:rsidR="004B2D97">
        <w:rPr>
          <w:rFonts w:ascii="Times New Roman" w:eastAsia="Times New Roman" w:hAnsi="Times New Roman" w:cs="Times New Roman"/>
        </w:rPr>
        <w:t xml:space="preserve"> to explore and conquer.</w:t>
      </w:r>
    </w:p>
    <w:p w14:paraId="05FA22F3" w14:textId="5DBC11A6" w:rsidR="004B2D97" w:rsidRDefault="002574C7" w:rsidP="002574C7">
      <w:pPr>
        <w:pStyle w:val="Heading1"/>
      </w:pPr>
      <w:r>
        <w:t>Creating Your Character</w:t>
      </w:r>
    </w:p>
    <w:p w14:paraId="35847AFB" w14:textId="27007D37" w:rsidR="002574C7" w:rsidRDefault="00021BB9" w:rsidP="002574C7">
      <w:r>
        <w:t xml:space="preserve">Your Character is your window into the story, and you have complete </w:t>
      </w:r>
      <w:r w:rsidR="007008DD">
        <w:t xml:space="preserve">control and limitless options for developing the </w:t>
      </w:r>
      <w:r w:rsidR="007A6EC3">
        <w:t>concept</w:t>
      </w:r>
      <w:r w:rsidR="007008DD">
        <w:t xml:space="preserve"> for this character you want</w:t>
      </w:r>
      <w:r w:rsidR="008769DB">
        <w:t xml:space="preserve">. </w:t>
      </w:r>
      <w:r w:rsidR="00FA11BD">
        <w:t xml:space="preserve">You decide </w:t>
      </w:r>
      <w:r w:rsidR="008769DB">
        <w:t>your Character’s motivation, Strengths</w:t>
      </w:r>
      <w:r w:rsidR="008769DB" w:rsidRPr="008769DB">
        <w:t xml:space="preserve">, </w:t>
      </w:r>
      <w:r w:rsidR="008769DB">
        <w:t>Weaknesses</w:t>
      </w:r>
      <w:r w:rsidR="008769DB" w:rsidRPr="008769DB">
        <w:t>, and how they are</w:t>
      </w:r>
      <w:r w:rsidR="007A6EC3">
        <w:t xml:space="preserve"> skilled.</w:t>
      </w:r>
      <w:r w:rsidR="00FA11BD">
        <w:t xml:space="preserve"> </w:t>
      </w:r>
    </w:p>
    <w:p w14:paraId="4C5EC9D9" w14:textId="709BE85E" w:rsidR="008769DB" w:rsidRDefault="00692630" w:rsidP="00593FE4">
      <w:pPr>
        <w:pStyle w:val="Heading2"/>
      </w:pPr>
      <w:r>
        <w:t>Character Skills</w:t>
      </w:r>
    </w:p>
    <w:p w14:paraId="1664EEC1" w14:textId="4259CD8E" w:rsidR="00692630" w:rsidRDefault="00692630" w:rsidP="00692630">
      <w:r>
        <w:t>Through Skills</w:t>
      </w:r>
      <w:r w:rsidR="00265BF6">
        <w:t>,</w:t>
      </w:r>
      <w:r>
        <w:t xml:space="preserve"> you and your Character will explore worlds, </w:t>
      </w:r>
      <w:r w:rsidR="00875524">
        <w:t xml:space="preserve">defeat foes, earn Adversaries, </w:t>
      </w:r>
      <w:r w:rsidR="00967E21">
        <w:t>live</w:t>
      </w:r>
      <w:r w:rsidR="00875524">
        <w:t xml:space="preserve"> or die</w:t>
      </w:r>
      <w:r w:rsidR="00967E21">
        <w:t xml:space="preserve">. </w:t>
      </w:r>
      <w:r w:rsidR="00201B91">
        <w:t xml:space="preserve">You perform </w:t>
      </w:r>
      <w:r w:rsidR="000106A4">
        <w:t>Actions through the Skills</w:t>
      </w:r>
      <w:r w:rsidR="00BA243D">
        <w:t xml:space="preserve"> of your Character</w:t>
      </w:r>
      <w:r w:rsidR="00967E21">
        <w:t xml:space="preserve">. </w:t>
      </w:r>
      <w:r w:rsidR="00BA243D">
        <w:t>Can they jump that ravine</w:t>
      </w:r>
      <w:r w:rsidR="00967E21">
        <w:t xml:space="preserve">? </w:t>
      </w:r>
      <w:r w:rsidR="00BA243D">
        <w:t>Only</w:t>
      </w:r>
      <w:r w:rsidR="00354785">
        <w:t xml:space="preserve"> their Skill will determine.</w:t>
      </w:r>
    </w:p>
    <w:p w14:paraId="4192054B" w14:textId="5318D4BB" w:rsidR="00500CCF" w:rsidRDefault="001807AE" w:rsidP="0094784D">
      <w:r>
        <w:t>There are no Attributes in the Untold RPG</w:t>
      </w:r>
      <w:r w:rsidR="007768EF">
        <w:t>; Skills</w:t>
      </w:r>
      <w:r>
        <w:t xml:space="preserve"> </w:t>
      </w:r>
      <w:r w:rsidR="00ED6A79">
        <w:t xml:space="preserve">are how your Character builds strength, endurance, </w:t>
      </w:r>
      <w:r w:rsidR="0015798E">
        <w:t>manual dexterity, intelligence, wisdom, and even charisma.</w:t>
      </w:r>
      <w:r w:rsidR="00A90627">
        <w:t xml:space="preserve"> When you develop your Skills, they help other related skills become better.</w:t>
      </w:r>
    </w:p>
    <w:p w14:paraId="71DDE47C" w14:textId="5F2610D3" w:rsidR="00A31CDA" w:rsidRDefault="00A31CDA" w:rsidP="00A31CDA">
      <w:pPr>
        <w:pStyle w:val="Heading3"/>
      </w:pPr>
      <w:r>
        <w:t>Aspects</w:t>
      </w:r>
    </w:p>
    <w:p w14:paraId="6AAD844F" w14:textId="1E6759D2" w:rsidR="00201B91" w:rsidRDefault="00FD4B9B" w:rsidP="00500CCF">
      <w:r>
        <w:t>There are two Aspects of Skills, and every Skill falls into one or the other</w:t>
      </w:r>
      <w:r w:rsidR="000A0698">
        <w:t xml:space="preserve">. </w:t>
      </w:r>
      <w:r>
        <w:t xml:space="preserve">Mind skills </w:t>
      </w:r>
      <w:r w:rsidR="001426A8">
        <w:t xml:space="preserve">require Mental acuity </w:t>
      </w:r>
      <w:r w:rsidR="0037079B">
        <w:t xml:space="preserve">and </w:t>
      </w:r>
      <w:r w:rsidR="001426A8">
        <w:t>exertion</w:t>
      </w:r>
      <w:r w:rsidR="0037079B">
        <w:t xml:space="preserve">. This does not imply that the </w:t>
      </w:r>
      <w:r w:rsidR="000A0698">
        <w:t>craft</w:t>
      </w:r>
      <w:r w:rsidR="0037079B">
        <w:t xml:space="preserve"> only uses the Mind, but it </w:t>
      </w:r>
      <w:r w:rsidR="000A0698">
        <w:t>is felt mentally before physically.</w:t>
      </w:r>
      <w:r w:rsidR="00AC27BC">
        <w:t xml:space="preserve"> Conversely, Body skills require </w:t>
      </w:r>
      <w:r w:rsidR="00972B46">
        <w:t>mostly Physical adroitness and exertion</w:t>
      </w:r>
      <w:r w:rsidR="001807AE">
        <w:t>.</w:t>
      </w:r>
    </w:p>
    <w:p w14:paraId="0B5F437A" w14:textId="688785D6" w:rsidR="00034526" w:rsidRDefault="00034526" w:rsidP="00034526">
      <w:pPr>
        <w:pStyle w:val="Heading3"/>
      </w:pPr>
      <w:r>
        <w:t>Magic, Faith, and Psionics</w:t>
      </w:r>
    </w:p>
    <w:p w14:paraId="6A1BD274" w14:textId="016EEE17" w:rsidR="007A3C92" w:rsidRDefault="00C54789" w:rsidP="00F86487">
      <w:r>
        <w:t xml:space="preserve">What fantasy story is complete without </w:t>
      </w:r>
      <w:r w:rsidR="00776490">
        <w:t>Magic</w:t>
      </w:r>
      <w:r w:rsidR="00511DDE">
        <w:t xml:space="preserve"> or caring for</w:t>
      </w:r>
      <w:r w:rsidR="00776490">
        <w:t xml:space="preserve"> a deity? </w:t>
      </w:r>
      <w:r w:rsidR="003A6892">
        <w:t xml:space="preserve">Untold RPG allows </w:t>
      </w:r>
      <w:r w:rsidR="00793A81">
        <w:t xml:space="preserve">the inclusion of these elements </w:t>
      </w:r>
      <w:r w:rsidR="00511DDE">
        <w:t>so</w:t>
      </w:r>
      <w:r w:rsidR="00793A81">
        <w:t xml:space="preserve"> that no other game </w:t>
      </w:r>
      <w:r w:rsidR="00EA5491">
        <w:t>has done before.</w:t>
      </w:r>
    </w:p>
    <w:p w14:paraId="6475014A" w14:textId="17B0A786" w:rsidR="00F86487" w:rsidRDefault="00EA5491" w:rsidP="00F86487">
      <w:r>
        <w:t xml:space="preserve">Magic </w:t>
      </w:r>
      <w:r w:rsidR="003A5327">
        <w:t xml:space="preserve">contains elements </w:t>
      </w:r>
      <w:r w:rsidR="00AB76BC">
        <w:t xml:space="preserve">beyond the understanding of conventional science or could even be from science not understood by the </w:t>
      </w:r>
      <w:r w:rsidR="007A3C92">
        <w:t>uninitiated.</w:t>
      </w:r>
    </w:p>
    <w:p w14:paraId="3D0BED46" w14:textId="5707D8F5" w:rsidR="007A3C92" w:rsidRDefault="007A3C92" w:rsidP="00F86487">
      <w:r>
        <w:lastRenderedPageBreak/>
        <w:t>Faith contains miracles</w:t>
      </w:r>
      <w:r w:rsidR="007768EF">
        <w:t xml:space="preserve"> performed by gods at the </w:t>
      </w:r>
      <w:r w:rsidR="00511DDE">
        <w:t xml:space="preserve">pleading </w:t>
      </w:r>
      <w:r w:rsidR="007768EF">
        <w:t>of their adherents.</w:t>
      </w:r>
      <w:r w:rsidR="00BE6FAF">
        <w:t xml:space="preserve"> Moving mountains, healing the sick, the wounded, protecting loved ones all </w:t>
      </w:r>
      <w:r w:rsidR="00AB4A67">
        <w:t>lie within the possibilities of a loving god.</w:t>
      </w:r>
    </w:p>
    <w:p w14:paraId="4C75AE31" w14:textId="74922FE2" w:rsidR="0094784D" w:rsidRDefault="00C06243" w:rsidP="0094784D">
      <w:r>
        <w:t xml:space="preserve">Psionics </w:t>
      </w:r>
      <w:r w:rsidR="00867575">
        <w:t>allows</w:t>
      </w:r>
      <w:r>
        <w:t xml:space="preserve"> the Mind </w:t>
      </w:r>
      <w:r w:rsidR="00AC0C79">
        <w:t>to conquer the Body truly</w:t>
      </w:r>
      <w:r>
        <w:t>. Do you want to read</w:t>
      </w:r>
      <w:r w:rsidR="00867575">
        <w:t xml:space="preserve"> others’</w:t>
      </w:r>
      <w:r>
        <w:t xml:space="preserve"> thoughts? Check. Do you want to </w:t>
      </w:r>
      <w:r w:rsidR="00867575">
        <w:t>bend reality to your will alone? Check!</w:t>
      </w:r>
    </w:p>
    <w:p w14:paraId="59A86AEF" w14:textId="77777777" w:rsidR="0094784D" w:rsidRDefault="0094784D" w:rsidP="0094784D">
      <w:pPr>
        <w:pStyle w:val="Heading3"/>
      </w:pPr>
      <w:r>
        <w:t>Broad Skills</w:t>
      </w:r>
    </w:p>
    <w:p w14:paraId="2D1B4A90" w14:textId="77777777" w:rsidR="0094784D" w:rsidRDefault="0094784D" w:rsidP="0094784D">
      <w:r>
        <w:t>Having proficiency in one skill within the categories gives a Broad understanding of other skills within the same category.</w:t>
      </w:r>
    </w:p>
    <w:p w14:paraId="2BB0CFB7" w14:textId="7531C484" w:rsidR="00867575" w:rsidRDefault="00317C04" w:rsidP="00317C04">
      <w:pPr>
        <w:pStyle w:val="Heading3"/>
      </w:pPr>
      <w:r>
        <w:t>Specific Skills</w:t>
      </w:r>
    </w:p>
    <w:p w14:paraId="5086A6E2" w14:textId="0B7D4018" w:rsidR="00317C04" w:rsidRDefault="00684BDD" w:rsidP="00317C04">
      <w:r>
        <w:t>Categorized by Broad skills, Specific skills are learned</w:t>
      </w:r>
      <w:r w:rsidR="00AA17D3">
        <w:t xml:space="preserve"> and denote your character’s understanding of </w:t>
      </w:r>
      <w:r w:rsidR="007A4A03">
        <w:t>the subject matter.</w:t>
      </w:r>
    </w:p>
    <w:p w14:paraId="70E9B0F4" w14:textId="79899D9A" w:rsidR="008A0AAA" w:rsidRDefault="008A0AAA" w:rsidP="008A0AAA">
      <w:pPr>
        <w:pStyle w:val="Heading3"/>
      </w:pPr>
      <w:r>
        <w:t>Ranks</w:t>
      </w:r>
    </w:p>
    <w:p w14:paraId="778EB56A" w14:textId="07DA84B7" w:rsidR="008A0AAA" w:rsidRDefault="004E1BE4" w:rsidP="008A0AAA">
      <w:r>
        <w:t xml:space="preserve">Your Character’s proficiency in a </w:t>
      </w:r>
      <w:r w:rsidR="008A0AAA">
        <w:t xml:space="preserve">Specific Skill </w:t>
      </w:r>
      <w:r w:rsidR="00D24077">
        <w:t xml:space="preserve">called </w:t>
      </w:r>
      <w:r>
        <w:t xml:space="preserve">Skill Ranks, </w:t>
      </w:r>
      <w:r w:rsidR="00B444D2">
        <w:t>usually shortened to SR. These ranks range from 0 to 12</w:t>
      </w:r>
      <w:r w:rsidR="00AC0C79">
        <w:t>.</w:t>
      </w:r>
      <w:r w:rsidR="00592C4A">
        <w:t xml:space="preserve"> </w:t>
      </w:r>
      <w:r w:rsidR="00643E6E">
        <w:t>Each Rank represents a 12-sided die used in skill checks.</w:t>
      </w:r>
    </w:p>
    <w:p w14:paraId="026C61C0" w14:textId="17871D64" w:rsidR="00BD616A" w:rsidRDefault="00BD616A" w:rsidP="00BD616A">
      <w:pPr>
        <w:pStyle w:val="Heading2"/>
      </w:pPr>
      <w:r>
        <w:t>Performing Actions</w:t>
      </w:r>
    </w:p>
    <w:p w14:paraId="4F0A9138" w14:textId="7908A643" w:rsidR="00922E5B" w:rsidRDefault="00253D71" w:rsidP="00BD616A">
      <w:r>
        <w:t xml:space="preserve">Each time you want to perform an action or task, you </w:t>
      </w:r>
      <w:r w:rsidR="00FC6796">
        <w:t xml:space="preserve">will need to </w:t>
      </w:r>
      <w:r w:rsidR="003C0C06">
        <w:t>check</w:t>
      </w:r>
      <w:r w:rsidR="00FC6796">
        <w:t xml:space="preserve"> whether or not you succeed.  This is called </w:t>
      </w:r>
      <w:r w:rsidR="00DC5A25">
        <w:t xml:space="preserve">Tallying a Roll. </w:t>
      </w:r>
      <w:r w:rsidR="00D914F3" w:rsidRPr="00D914F3">
        <w:t>Some things need to be done when you desire to do something in the Untold RPG</w:t>
      </w:r>
      <w:r w:rsidR="00825D03">
        <w:t>.</w:t>
      </w:r>
    </w:p>
    <w:p w14:paraId="38A72481" w14:textId="6AECE88E" w:rsidR="00DC5A25" w:rsidRDefault="00DC5A25" w:rsidP="00DC5A25">
      <w:pPr>
        <w:pStyle w:val="Heading3"/>
      </w:pPr>
      <w:r>
        <w:t xml:space="preserve">Determine </w:t>
      </w:r>
      <w:r w:rsidR="00D13A42">
        <w:t>The Skill to Use</w:t>
      </w:r>
    </w:p>
    <w:p w14:paraId="7EFD5AF0" w14:textId="0967E005" w:rsidR="00D13A42" w:rsidRDefault="00D13A42" w:rsidP="00D13A42">
      <w:r>
        <w:t>When a check is made, it is against a skill.  You can choose to use any Skill that you want</w:t>
      </w:r>
      <w:r w:rsidR="00BA3B0C">
        <w:t xml:space="preserve"> that is applicable, and the GM will determine if the check would be </w:t>
      </w:r>
      <w:r w:rsidR="003C0C06">
        <w:t>entirely</w:t>
      </w:r>
      <w:r w:rsidR="00BA3B0C">
        <w:t xml:space="preserve"> </w:t>
      </w:r>
      <w:r w:rsidR="003C0C06">
        <w:t>appropriate</w:t>
      </w:r>
      <w:r w:rsidR="005C3F0A">
        <w:t xml:space="preserve"> or if it’s only related.</w:t>
      </w:r>
    </w:p>
    <w:p w14:paraId="2627E57E" w14:textId="7C95A455" w:rsidR="005C3F0A" w:rsidRDefault="005C3F0A" w:rsidP="005C3F0A">
      <w:pPr>
        <w:pStyle w:val="Heading4"/>
      </w:pPr>
      <w:r>
        <w:t>Apple-To-Apple Check</w:t>
      </w:r>
    </w:p>
    <w:p w14:paraId="28F88ADE" w14:textId="62B98ED8" w:rsidR="008B0DBC" w:rsidRDefault="005C3F0A" w:rsidP="008B0DBC">
      <w:r>
        <w:t xml:space="preserve">If the Skill is </w:t>
      </w:r>
      <w:r w:rsidR="0071227A">
        <w:t xml:space="preserve">applicable, </w:t>
      </w:r>
      <w:r w:rsidR="00B43696">
        <w:t xml:space="preserve">the check is </w:t>
      </w:r>
      <w:r w:rsidR="00530778">
        <w:t>consi</w:t>
      </w:r>
      <w:r w:rsidR="00B43696">
        <w:t xml:space="preserve">dered an </w:t>
      </w:r>
      <w:r w:rsidR="00530778">
        <w:t>apple-to-apple</w:t>
      </w:r>
      <w:r w:rsidR="00B43696">
        <w:t xml:space="preserve"> check, and all of the dice available </w:t>
      </w:r>
      <w:r w:rsidR="00530778">
        <w:t>due to SR is rolled.</w:t>
      </w:r>
      <w:r w:rsidR="00511C5C">
        <w:t xml:space="preserve">  This is abbreviated as an AA check</w:t>
      </w:r>
      <w:r w:rsidR="003C0C06">
        <w:t>.</w:t>
      </w:r>
    </w:p>
    <w:p w14:paraId="7E32C722" w14:textId="55422E3F" w:rsidR="00530778" w:rsidRDefault="00530778" w:rsidP="00530778">
      <w:pPr>
        <w:pStyle w:val="Heading4"/>
      </w:pPr>
      <w:r>
        <w:t>Apple-To-Orange Check</w:t>
      </w:r>
    </w:p>
    <w:p w14:paraId="640684C1" w14:textId="0C7981A7" w:rsidR="00530778" w:rsidRPr="00530778" w:rsidRDefault="00530778" w:rsidP="00530778">
      <w:r>
        <w:t xml:space="preserve">If the skill is not applicable, but the </w:t>
      </w:r>
      <w:r w:rsidR="003C0C06">
        <w:t>appropriate</w:t>
      </w:r>
      <w:r w:rsidR="00DE429D">
        <w:t xml:space="preserve"> </w:t>
      </w:r>
      <w:r w:rsidR="00752CBB">
        <w:t>S</w:t>
      </w:r>
      <w:r w:rsidR="00DE429D">
        <w:t xml:space="preserve">kill is below the same Broad Skill, this is considered an apple-to-orange check, and </w:t>
      </w:r>
      <w:r w:rsidR="00B71EB0">
        <w:t xml:space="preserve">the </w:t>
      </w:r>
      <w:r w:rsidR="00752CBB">
        <w:t>S</w:t>
      </w:r>
      <w:r w:rsidR="00B71EB0">
        <w:t xml:space="preserve">kill may be used, but the number of dice </w:t>
      </w:r>
      <w:r w:rsidR="002C0FF5">
        <w:t xml:space="preserve">should be reduced </w:t>
      </w:r>
      <w:r w:rsidR="00B71EB0">
        <w:t xml:space="preserve">by </w:t>
      </w:r>
      <w:r w:rsidR="003C0C06">
        <w:t>two</w:t>
      </w:r>
      <w:r w:rsidR="002C0FF5">
        <w:t xml:space="preserve"> from the SR.</w:t>
      </w:r>
      <w:r w:rsidR="00511C5C">
        <w:t xml:space="preserve">  This is abbreviated as an AO check.</w:t>
      </w:r>
    </w:p>
    <w:p w14:paraId="6F3013D5" w14:textId="3DE0B10E" w:rsidR="00693A10" w:rsidRDefault="00922E5B" w:rsidP="00B21CDC">
      <w:pPr>
        <w:pStyle w:val="Heading3"/>
      </w:pPr>
      <w:r>
        <w:lastRenderedPageBreak/>
        <w:t xml:space="preserve">Assign </w:t>
      </w:r>
      <w:r w:rsidR="00B21CDC">
        <w:t>Difficulty</w:t>
      </w:r>
    </w:p>
    <w:p w14:paraId="0933BE68" w14:textId="2A874644" w:rsidR="00B21CDC" w:rsidRDefault="004D3363" w:rsidP="00B21CDC">
      <w:r>
        <w:t xml:space="preserve">Performing </w:t>
      </w:r>
      <w:r w:rsidR="002C7921">
        <w:t>activities</w:t>
      </w:r>
      <w:r>
        <w:t xml:space="preserve"> in the Untold RPG </w:t>
      </w:r>
      <w:r w:rsidR="00346D5A">
        <w:t>involves assigning a Difficulty to the task, activity, or action.</w:t>
      </w:r>
      <w:r w:rsidR="002C7921">
        <w:t xml:space="preserve"> There are 12 named difficulties, although </w:t>
      </w:r>
      <w:r w:rsidR="00B7304B">
        <w:t>giving</w:t>
      </w:r>
      <w:r w:rsidR="00014129">
        <w:t xml:space="preserve"> higher than 12 is within the </w:t>
      </w:r>
      <w:r w:rsidR="00D914F3">
        <w:t>players’ realms</w:t>
      </w:r>
      <w:r w:rsidR="00014129">
        <w:t>.</w:t>
      </w:r>
    </w:p>
    <w:tbl>
      <w:tblPr>
        <w:tblStyle w:val="TableGrid"/>
        <w:tblW w:w="5000" w:type="pct"/>
        <w:jc w:val="center"/>
        <w:tblLook w:val="04A0" w:firstRow="1" w:lastRow="0" w:firstColumn="1" w:lastColumn="0" w:noHBand="0" w:noVBand="1"/>
      </w:tblPr>
      <w:tblGrid>
        <w:gridCol w:w="730"/>
        <w:gridCol w:w="664"/>
        <w:gridCol w:w="761"/>
        <w:gridCol w:w="711"/>
        <w:gridCol w:w="742"/>
        <w:gridCol w:w="703"/>
        <w:gridCol w:w="778"/>
        <w:gridCol w:w="724"/>
        <w:gridCol w:w="752"/>
        <w:gridCol w:w="683"/>
        <w:gridCol w:w="679"/>
        <w:gridCol w:w="707"/>
        <w:gridCol w:w="716"/>
      </w:tblGrid>
      <w:tr w:rsidR="00014129" w:rsidRPr="00014129" w14:paraId="142A7488" w14:textId="77777777" w:rsidTr="00B0633D">
        <w:trPr>
          <w:trHeight w:val="290"/>
          <w:jc w:val="center"/>
        </w:trPr>
        <w:tc>
          <w:tcPr>
            <w:tcW w:w="390" w:type="pct"/>
            <w:noWrap/>
            <w:hideMark/>
          </w:tcPr>
          <w:p w14:paraId="6384EFA7" w14:textId="7BD398E9" w:rsidR="00014129" w:rsidRPr="00014129" w:rsidRDefault="00014129" w:rsidP="00184225">
            <w:pPr>
              <w:pStyle w:val="Heading1"/>
              <w:jc w:val="center"/>
              <w:outlineLvl w:val="0"/>
            </w:pPr>
            <w:r w:rsidRPr="00014129">
              <w:rPr>
                <w:lang w:val="en"/>
              </w:rPr>
              <w:t>N</w:t>
            </w:r>
            <w:r w:rsidR="00720838">
              <w:rPr>
                <w:lang w:val="en"/>
              </w:rPr>
              <w:t>GL</w:t>
            </w:r>
          </w:p>
        </w:tc>
        <w:tc>
          <w:tcPr>
            <w:tcW w:w="355" w:type="pct"/>
            <w:noWrap/>
            <w:hideMark/>
          </w:tcPr>
          <w:p w14:paraId="7DEAD140" w14:textId="77777777" w:rsidR="00014129" w:rsidRPr="00014129" w:rsidRDefault="00014129" w:rsidP="00184225">
            <w:pPr>
              <w:pStyle w:val="Heading1"/>
              <w:jc w:val="center"/>
              <w:outlineLvl w:val="0"/>
            </w:pPr>
            <w:r w:rsidRPr="00014129">
              <w:rPr>
                <w:lang w:val="en"/>
              </w:rPr>
              <w:t>ESY</w:t>
            </w:r>
          </w:p>
        </w:tc>
        <w:tc>
          <w:tcPr>
            <w:tcW w:w="407" w:type="pct"/>
            <w:noWrap/>
            <w:hideMark/>
          </w:tcPr>
          <w:p w14:paraId="346A808F" w14:textId="77777777" w:rsidR="00014129" w:rsidRPr="00014129" w:rsidRDefault="00014129" w:rsidP="00184225">
            <w:pPr>
              <w:pStyle w:val="Heading1"/>
              <w:jc w:val="center"/>
              <w:outlineLvl w:val="0"/>
            </w:pPr>
            <w:r w:rsidRPr="00014129">
              <w:rPr>
                <w:lang w:val="en"/>
              </w:rPr>
              <w:t>AVG</w:t>
            </w:r>
          </w:p>
        </w:tc>
        <w:tc>
          <w:tcPr>
            <w:tcW w:w="380" w:type="pct"/>
            <w:noWrap/>
            <w:hideMark/>
          </w:tcPr>
          <w:p w14:paraId="74D2AE9C" w14:textId="77777777" w:rsidR="00014129" w:rsidRPr="00014129" w:rsidRDefault="00014129" w:rsidP="00184225">
            <w:pPr>
              <w:pStyle w:val="Heading1"/>
              <w:jc w:val="center"/>
              <w:outlineLvl w:val="0"/>
            </w:pPr>
            <w:r w:rsidRPr="00014129">
              <w:rPr>
                <w:lang w:val="en"/>
              </w:rPr>
              <w:t>TAX</w:t>
            </w:r>
          </w:p>
        </w:tc>
        <w:tc>
          <w:tcPr>
            <w:tcW w:w="397" w:type="pct"/>
            <w:noWrap/>
            <w:hideMark/>
          </w:tcPr>
          <w:p w14:paraId="51818D82" w14:textId="66CB294E" w:rsidR="00014129" w:rsidRPr="00014129" w:rsidRDefault="00283BAA" w:rsidP="00184225">
            <w:pPr>
              <w:pStyle w:val="Heading1"/>
              <w:jc w:val="center"/>
              <w:outlineLvl w:val="0"/>
            </w:pPr>
            <w:r>
              <w:t>DEM</w:t>
            </w:r>
          </w:p>
        </w:tc>
        <w:tc>
          <w:tcPr>
            <w:tcW w:w="376" w:type="pct"/>
            <w:noWrap/>
            <w:hideMark/>
          </w:tcPr>
          <w:p w14:paraId="721E915C" w14:textId="77777777" w:rsidR="00014129" w:rsidRPr="00014129" w:rsidRDefault="00014129" w:rsidP="00184225">
            <w:pPr>
              <w:pStyle w:val="Heading1"/>
              <w:jc w:val="center"/>
              <w:outlineLvl w:val="0"/>
            </w:pPr>
            <w:r w:rsidRPr="00014129">
              <w:rPr>
                <w:lang w:val="en"/>
              </w:rPr>
              <w:t>BAF</w:t>
            </w:r>
          </w:p>
        </w:tc>
        <w:tc>
          <w:tcPr>
            <w:tcW w:w="416" w:type="pct"/>
            <w:noWrap/>
            <w:hideMark/>
          </w:tcPr>
          <w:p w14:paraId="19BB6E29" w14:textId="77777777" w:rsidR="00014129" w:rsidRPr="00014129" w:rsidRDefault="00014129" w:rsidP="00184225">
            <w:pPr>
              <w:pStyle w:val="Heading1"/>
              <w:jc w:val="center"/>
              <w:outlineLvl w:val="0"/>
            </w:pPr>
            <w:r w:rsidRPr="00014129">
              <w:rPr>
                <w:lang w:val="en"/>
              </w:rPr>
              <w:t>DAU</w:t>
            </w:r>
          </w:p>
        </w:tc>
        <w:tc>
          <w:tcPr>
            <w:tcW w:w="387" w:type="pct"/>
            <w:noWrap/>
            <w:hideMark/>
          </w:tcPr>
          <w:p w14:paraId="467DD88F" w14:textId="77777777" w:rsidR="00014129" w:rsidRPr="00014129" w:rsidRDefault="00014129" w:rsidP="00184225">
            <w:pPr>
              <w:pStyle w:val="Heading1"/>
              <w:jc w:val="center"/>
              <w:outlineLvl w:val="0"/>
            </w:pPr>
            <w:r w:rsidRPr="00014129">
              <w:rPr>
                <w:lang w:val="en"/>
              </w:rPr>
              <w:t>FOR</w:t>
            </w:r>
          </w:p>
        </w:tc>
        <w:tc>
          <w:tcPr>
            <w:tcW w:w="402" w:type="pct"/>
            <w:noWrap/>
            <w:hideMark/>
          </w:tcPr>
          <w:p w14:paraId="64E9D298" w14:textId="77777777" w:rsidR="00014129" w:rsidRPr="00014129" w:rsidRDefault="00014129" w:rsidP="00184225">
            <w:pPr>
              <w:pStyle w:val="Heading1"/>
              <w:jc w:val="center"/>
              <w:outlineLvl w:val="0"/>
            </w:pPr>
            <w:r w:rsidRPr="00014129">
              <w:rPr>
                <w:lang w:val="en"/>
              </w:rPr>
              <w:t>ARD</w:t>
            </w:r>
          </w:p>
        </w:tc>
        <w:tc>
          <w:tcPr>
            <w:tcW w:w="365" w:type="pct"/>
            <w:noWrap/>
            <w:hideMark/>
          </w:tcPr>
          <w:p w14:paraId="7940F997" w14:textId="77777777" w:rsidR="00014129" w:rsidRPr="00014129" w:rsidRDefault="00014129" w:rsidP="00184225">
            <w:pPr>
              <w:pStyle w:val="Heading1"/>
              <w:jc w:val="center"/>
              <w:outlineLvl w:val="0"/>
            </w:pPr>
            <w:r w:rsidRPr="00014129">
              <w:rPr>
                <w:lang w:val="en"/>
              </w:rPr>
              <w:t>SEV</w:t>
            </w:r>
          </w:p>
        </w:tc>
        <w:tc>
          <w:tcPr>
            <w:tcW w:w="363" w:type="pct"/>
            <w:noWrap/>
            <w:hideMark/>
          </w:tcPr>
          <w:p w14:paraId="4CB41708" w14:textId="77777777" w:rsidR="00014129" w:rsidRPr="00014129" w:rsidRDefault="00014129" w:rsidP="00184225">
            <w:pPr>
              <w:pStyle w:val="Heading1"/>
              <w:jc w:val="center"/>
              <w:outlineLvl w:val="0"/>
            </w:pPr>
            <w:r w:rsidRPr="00014129">
              <w:rPr>
                <w:lang w:val="en"/>
              </w:rPr>
              <w:t>EXT</w:t>
            </w:r>
          </w:p>
        </w:tc>
        <w:tc>
          <w:tcPr>
            <w:tcW w:w="378" w:type="pct"/>
            <w:noWrap/>
            <w:hideMark/>
          </w:tcPr>
          <w:p w14:paraId="33E46D71" w14:textId="77777777" w:rsidR="00014129" w:rsidRPr="00014129" w:rsidRDefault="00014129" w:rsidP="00184225">
            <w:pPr>
              <w:pStyle w:val="Heading1"/>
              <w:jc w:val="center"/>
              <w:outlineLvl w:val="0"/>
            </w:pPr>
            <w:r w:rsidRPr="00014129">
              <w:t>ABS</w:t>
            </w:r>
          </w:p>
        </w:tc>
        <w:tc>
          <w:tcPr>
            <w:tcW w:w="383" w:type="pct"/>
            <w:noWrap/>
            <w:hideMark/>
          </w:tcPr>
          <w:p w14:paraId="5D47523A" w14:textId="77777777" w:rsidR="00014129" w:rsidRPr="00014129" w:rsidRDefault="00014129" w:rsidP="00184225">
            <w:pPr>
              <w:pStyle w:val="Heading1"/>
              <w:jc w:val="center"/>
              <w:outlineLvl w:val="0"/>
            </w:pPr>
            <w:r w:rsidRPr="00014129">
              <w:rPr>
                <w:lang w:val="en"/>
              </w:rPr>
              <w:t>IMP</w:t>
            </w:r>
          </w:p>
        </w:tc>
      </w:tr>
      <w:tr w:rsidR="00014129" w:rsidRPr="00014129" w14:paraId="1ACF4A7D" w14:textId="77777777" w:rsidTr="00B0633D">
        <w:trPr>
          <w:trHeight w:val="290"/>
          <w:jc w:val="center"/>
        </w:trPr>
        <w:tc>
          <w:tcPr>
            <w:tcW w:w="390" w:type="pct"/>
            <w:noWrap/>
            <w:hideMark/>
          </w:tcPr>
          <w:p w14:paraId="3BC549BE" w14:textId="77777777" w:rsidR="00014129" w:rsidRPr="00014129" w:rsidRDefault="00014129" w:rsidP="00B0633D">
            <w:pPr>
              <w:jc w:val="center"/>
            </w:pPr>
            <w:r w:rsidRPr="00014129">
              <w:rPr>
                <w:lang w:val="en"/>
              </w:rPr>
              <w:t>0</w:t>
            </w:r>
          </w:p>
        </w:tc>
        <w:tc>
          <w:tcPr>
            <w:tcW w:w="355" w:type="pct"/>
            <w:noWrap/>
            <w:hideMark/>
          </w:tcPr>
          <w:p w14:paraId="1AAACAAD" w14:textId="77777777" w:rsidR="00014129" w:rsidRPr="00014129" w:rsidRDefault="00014129" w:rsidP="00B0633D">
            <w:pPr>
              <w:jc w:val="center"/>
            </w:pPr>
            <w:r w:rsidRPr="00014129">
              <w:rPr>
                <w:lang w:val="en"/>
              </w:rPr>
              <w:t>1</w:t>
            </w:r>
          </w:p>
        </w:tc>
        <w:tc>
          <w:tcPr>
            <w:tcW w:w="407" w:type="pct"/>
            <w:noWrap/>
            <w:hideMark/>
          </w:tcPr>
          <w:p w14:paraId="252E21B8" w14:textId="77777777" w:rsidR="00014129" w:rsidRPr="00014129" w:rsidRDefault="00014129" w:rsidP="00B0633D">
            <w:pPr>
              <w:jc w:val="center"/>
            </w:pPr>
            <w:r w:rsidRPr="00014129">
              <w:rPr>
                <w:lang w:val="en"/>
              </w:rPr>
              <w:t>2</w:t>
            </w:r>
          </w:p>
        </w:tc>
        <w:tc>
          <w:tcPr>
            <w:tcW w:w="380" w:type="pct"/>
            <w:noWrap/>
            <w:hideMark/>
          </w:tcPr>
          <w:p w14:paraId="75D065A2" w14:textId="77777777" w:rsidR="00014129" w:rsidRPr="00014129" w:rsidRDefault="00014129" w:rsidP="00B0633D">
            <w:pPr>
              <w:jc w:val="center"/>
            </w:pPr>
            <w:r w:rsidRPr="00014129">
              <w:rPr>
                <w:lang w:val="en"/>
              </w:rPr>
              <w:t>3</w:t>
            </w:r>
          </w:p>
        </w:tc>
        <w:tc>
          <w:tcPr>
            <w:tcW w:w="397" w:type="pct"/>
            <w:noWrap/>
            <w:hideMark/>
          </w:tcPr>
          <w:p w14:paraId="56D7F73B" w14:textId="77777777" w:rsidR="00014129" w:rsidRPr="00014129" w:rsidRDefault="00014129" w:rsidP="00B0633D">
            <w:pPr>
              <w:jc w:val="center"/>
            </w:pPr>
            <w:r w:rsidRPr="00014129">
              <w:rPr>
                <w:lang w:val="en"/>
              </w:rPr>
              <w:t>4</w:t>
            </w:r>
          </w:p>
        </w:tc>
        <w:tc>
          <w:tcPr>
            <w:tcW w:w="376" w:type="pct"/>
            <w:noWrap/>
            <w:hideMark/>
          </w:tcPr>
          <w:p w14:paraId="3634642E" w14:textId="77777777" w:rsidR="00014129" w:rsidRPr="00014129" w:rsidRDefault="00014129" w:rsidP="00B0633D">
            <w:pPr>
              <w:jc w:val="center"/>
            </w:pPr>
            <w:r w:rsidRPr="00014129">
              <w:rPr>
                <w:lang w:val="en"/>
              </w:rPr>
              <w:t>5</w:t>
            </w:r>
          </w:p>
        </w:tc>
        <w:tc>
          <w:tcPr>
            <w:tcW w:w="416" w:type="pct"/>
            <w:noWrap/>
            <w:hideMark/>
          </w:tcPr>
          <w:p w14:paraId="12F41912" w14:textId="77777777" w:rsidR="00014129" w:rsidRPr="00014129" w:rsidRDefault="00014129" w:rsidP="00B0633D">
            <w:pPr>
              <w:jc w:val="center"/>
            </w:pPr>
            <w:r w:rsidRPr="00014129">
              <w:rPr>
                <w:lang w:val="en"/>
              </w:rPr>
              <w:t>6</w:t>
            </w:r>
          </w:p>
        </w:tc>
        <w:tc>
          <w:tcPr>
            <w:tcW w:w="387" w:type="pct"/>
            <w:noWrap/>
            <w:hideMark/>
          </w:tcPr>
          <w:p w14:paraId="397291A5" w14:textId="77777777" w:rsidR="00014129" w:rsidRPr="00014129" w:rsidRDefault="00014129" w:rsidP="00B0633D">
            <w:pPr>
              <w:jc w:val="center"/>
            </w:pPr>
            <w:r w:rsidRPr="00014129">
              <w:rPr>
                <w:lang w:val="en"/>
              </w:rPr>
              <w:t>7</w:t>
            </w:r>
          </w:p>
        </w:tc>
        <w:tc>
          <w:tcPr>
            <w:tcW w:w="402" w:type="pct"/>
            <w:noWrap/>
            <w:hideMark/>
          </w:tcPr>
          <w:p w14:paraId="7B4A3311" w14:textId="77777777" w:rsidR="00014129" w:rsidRPr="00014129" w:rsidRDefault="00014129" w:rsidP="00B0633D">
            <w:pPr>
              <w:jc w:val="center"/>
            </w:pPr>
            <w:r w:rsidRPr="00014129">
              <w:rPr>
                <w:lang w:val="en"/>
              </w:rPr>
              <w:t>8</w:t>
            </w:r>
          </w:p>
        </w:tc>
        <w:tc>
          <w:tcPr>
            <w:tcW w:w="365" w:type="pct"/>
            <w:noWrap/>
            <w:hideMark/>
          </w:tcPr>
          <w:p w14:paraId="689601FE" w14:textId="77777777" w:rsidR="00014129" w:rsidRPr="00014129" w:rsidRDefault="00014129" w:rsidP="00B0633D">
            <w:pPr>
              <w:jc w:val="center"/>
            </w:pPr>
            <w:r w:rsidRPr="00014129">
              <w:rPr>
                <w:lang w:val="en"/>
              </w:rPr>
              <w:t>9</w:t>
            </w:r>
          </w:p>
        </w:tc>
        <w:tc>
          <w:tcPr>
            <w:tcW w:w="363" w:type="pct"/>
            <w:noWrap/>
            <w:hideMark/>
          </w:tcPr>
          <w:p w14:paraId="5DD75FFD" w14:textId="77777777" w:rsidR="00014129" w:rsidRPr="00014129" w:rsidRDefault="00014129" w:rsidP="00B0633D">
            <w:pPr>
              <w:jc w:val="center"/>
            </w:pPr>
            <w:r w:rsidRPr="00014129">
              <w:rPr>
                <w:lang w:val="en"/>
              </w:rPr>
              <w:t>10</w:t>
            </w:r>
          </w:p>
        </w:tc>
        <w:tc>
          <w:tcPr>
            <w:tcW w:w="378" w:type="pct"/>
            <w:noWrap/>
            <w:hideMark/>
          </w:tcPr>
          <w:p w14:paraId="2A8A4A46" w14:textId="77777777" w:rsidR="00014129" w:rsidRPr="00014129" w:rsidRDefault="00014129" w:rsidP="00B0633D">
            <w:pPr>
              <w:jc w:val="center"/>
            </w:pPr>
            <w:r w:rsidRPr="00014129">
              <w:t>11</w:t>
            </w:r>
          </w:p>
        </w:tc>
        <w:tc>
          <w:tcPr>
            <w:tcW w:w="383" w:type="pct"/>
            <w:noWrap/>
            <w:hideMark/>
          </w:tcPr>
          <w:p w14:paraId="16501F59" w14:textId="77777777" w:rsidR="00014129" w:rsidRPr="00014129" w:rsidRDefault="00014129" w:rsidP="00B0633D">
            <w:pPr>
              <w:jc w:val="center"/>
            </w:pPr>
            <w:r w:rsidRPr="00014129">
              <w:rPr>
                <w:lang w:val="en"/>
              </w:rPr>
              <w:t>12</w:t>
            </w:r>
          </w:p>
        </w:tc>
      </w:tr>
    </w:tbl>
    <w:p w14:paraId="07C0D993" w14:textId="46F03802" w:rsidR="00014129" w:rsidRDefault="001E4236" w:rsidP="00B21CDC">
      <w:r>
        <w:t>Although 0 is on this list and given a name of Neglig</w:t>
      </w:r>
      <w:r w:rsidR="00CC2756">
        <w:t xml:space="preserve">ible, it is an outlier, merely here for </w:t>
      </w:r>
      <w:r w:rsidR="00DB4E6B">
        <w:t>noting that not all tasks are difficult enough to require a check.</w:t>
      </w:r>
    </w:p>
    <w:p w14:paraId="1BA8D8CB" w14:textId="27C4EEAE" w:rsidR="00DB4E6B" w:rsidRDefault="009D2E9F" w:rsidP="00B21CDC">
      <w:r>
        <w:t xml:space="preserve">The other Difficulties are as follows:  Easy (1), </w:t>
      </w:r>
      <w:r w:rsidR="006E41F0">
        <w:t xml:space="preserve">Average (2), Taxing (3), </w:t>
      </w:r>
      <w:r w:rsidR="00B8267D">
        <w:t>Demanding</w:t>
      </w:r>
      <w:r w:rsidR="006E41F0">
        <w:t xml:space="preserve"> (4), Baffling (5), Daunting (6), Formidable (7), Arduous (8), Severe (9), </w:t>
      </w:r>
      <w:r w:rsidR="00E946A4">
        <w:t xml:space="preserve">Extreme (10, Absurd (11), and Impossible (12). Keep in mind that nothing is </w:t>
      </w:r>
      <w:r w:rsidR="00D914F3">
        <w:t>genuinely</w:t>
      </w:r>
      <w:r w:rsidR="00E946A4">
        <w:t xml:space="preserve"> Impossible!</w:t>
      </w:r>
    </w:p>
    <w:p w14:paraId="7D84B128" w14:textId="4847F373" w:rsidR="00C013F2" w:rsidRDefault="00C013F2" w:rsidP="00C013F2">
      <w:pPr>
        <w:pStyle w:val="Heading3"/>
      </w:pPr>
      <w:r>
        <w:t>Tally Dice Results</w:t>
      </w:r>
    </w:p>
    <w:p w14:paraId="1956DC97" w14:textId="485DCFA6" w:rsidR="00C013F2" w:rsidRDefault="00C013F2" w:rsidP="00C013F2">
      <w:r>
        <w:t>When you roll the dice for a check</w:t>
      </w:r>
      <w:r w:rsidR="00B140C7">
        <w:t>, you will need to Tally the results.  This is identical to tallying votes</w:t>
      </w:r>
      <w:r w:rsidR="00551C6F">
        <w:t>, with the Dice rolled essentially voting whether or not you succeed.</w:t>
      </w:r>
    </w:p>
    <w:p w14:paraId="188D00F5" w14:textId="218DE444" w:rsidR="00A71671" w:rsidRPr="00C013F2" w:rsidRDefault="00A71671" w:rsidP="00C013F2">
      <w:r>
        <w:t>To tally the results, compare each dice rolled to the Target Number (TN)</w:t>
      </w:r>
      <w:r w:rsidR="00850ADD">
        <w:t xml:space="preserve"> for the skill, </w:t>
      </w:r>
      <w:r w:rsidR="00D74C03">
        <w:t>any result matching or exceeding the TN is an Aye</w:t>
      </w:r>
      <w:r w:rsidR="00BF7249">
        <w:t xml:space="preserve"> (yes)</w:t>
      </w:r>
      <w:r w:rsidR="00D74C03">
        <w:t>, and each result below the TN is a Nay</w:t>
      </w:r>
      <w:r w:rsidR="00BF7249">
        <w:t xml:space="preserve"> (no)</w:t>
      </w:r>
      <w:r w:rsidR="00850ADD">
        <w:t>.</w:t>
      </w:r>
    </w:p>
    <w:p w14:paraId="5F8AD806" w14:textId="07D70D13" w:rsidR="00BA71BC" w:rsidRDefault="009F4049" w:rsidP="00BA71BC">
      <w:pPr>
        <w:pStyle w:val="Heading3"/>
      </w:pPr>
      <w:r>
        <w:t>Target Number</w:t>
      </w:r>
    </w:p>
    <w:p w14:paraId="37B05EAC" w14:textId="1F819F88" w:rsidR="00F17B9F" w:rsidRDefault="0007437C" w:rsidP="00B21CDC">
      <w:r>
        <w:t xml:space="preserve">The Target Number referred to </w:t>
      </w:r>
      <w:r w:rsidR="000948F7">
        <w:t xml:space="preserve">as TN is 9. </w:t>
      </w:r>
      <w:r w:rsidR="00225A40">
        <w:t xml:space="preserve">And as much as this is true </w:t>
      </w:r>
      <w:r w:rsidR="007B6184">
        <w:t xml:space="preserve">by default, there are </w:t>
      </w:r>
      <w:r w:rsidR="008B4FDA">
        <w:t>several</w:t>
      </w:r>
      <w:r w:rsidR="007B6184">
        <w:t xml:space="preserve"> ways to modify the TN for </w:t>
      </w:r>
      <w:r w:rsidR="00206E6B">
        <w:t xml:space="preserve">Skills.  This is usually done for all skills in a </w:t>
      </w:r>
      <w:r w:rsidR="009A3299">
        <w:t>broad or specific skill</w:t>
      </w:r>
      <w:r w:rsidR="004A5FCF">
        <w:t>.</w:t>
      </w:r>
    </w:p>
    <w:p w14:paraId="6776B5D6" w14:textId="54712771" w:rsidR="004A5FCF" w:rsidRDefault="00440EFF" w:rsidP="00B21CDC">
      <w:r>
        <w:t>P</w:t>
      </w:r>
      <w:r w:rsidR="00A674A7">
        <w:t>urchasing Edges, Strengths</w:t>
      </w:r>
      <w:r w:rsidR="00321346">
        <w:t>, and Weaknesses may</w:t>
      </w:r>
      <w:r>
        <w:t xml:space="preserve"> reduce the TN </w:t>
      </w:r>
      <w:r w:rsidR="00A978E9">
        <w:t xml:space="preserve">of any given Skill.  </w:t>
      </w:r>
      <w:r w:rsidR="00BF3616">
        <w:t>Lowering the TN stacks only in the following ways.</w:t>
      </w:r>
    </w:p>
    <w:p w14:paraId="510E1B18" w14:textId="1C3BB9EA" w:rsidR="001830BD" w:rsidRDefault="001830BD" w:rsidP="001830BD">
      <w:pPr>
        <w:pStyle w:val="Heading4"/>
      </w:pPr>
      <w:r>
        <w:t>Broad Skill TN</w:t>
      </w:r>
    </w:p>
    <w:p w14:paraId="5D2D2EA8" w14:textId="0E502125" w:rsidR="001830BD" w:rsidRDefault="007C1AA5" w:rsidP="001830BD">
      <w:r>
        <w:t>The TN for a Broad Skill</w:t>
      </w:r>
      <w:r w:rsidR="00DA3D3C">
        <w:t xml:space="preserve"> affects each Specific Skill beneath it.</w:t>
      </w:r>
      <w:r w:rsidR="00800AE9">
        <w:t xml:space="preserve">  The TN may only be altered once in any one direction.  So, a single Strength that affects a Broad Skill will </w:t>
      </w:r>
      <w:r w:rsidR="000103CF">
        <w:t>be active at any one time, but the player may determine which one it is for Story purposes</w:t>
      </w:r>
      <w:r w:rsidR="005778BD">
        <w:t xml:space="preserve">.  If a Strength and a Weakness </w:t>
      </w:r>
      <w:r w:rsidR="009A3299">
        <w:t>affect</w:t>
      </w:r>
      <w:r w:rsidR="005778BD">
        <w:t xml:space="preserve"> the TN, they cancel each other out.  If there are two Strengths and one Weakness, the TN is lowered </w:t>
      </w:r>
      <w:r w:rsidR="00ED233B">
        <w:t>once.</w:t>
      </w:r>
    </w:p>
    <w:p w14:paraId="020DBC53" w14:textId="2976C19D" w:rsidR="00ED233B" w:rsidRDefault="00ED233B" w:rsidP="001830BD">
      <w:r>
        <w:t xml:space="preserve">Edges also affect the TN of Broad Skills, but these are unaffected by Strengths and Weaknesses.  </w:t>
      </w:r>
      <w:r w:rsidR="00BB63DA">
        <w:t xml:space="preserve">And therefore stack.  However, if one Edge reduces the TN and one </w:t>
      </w:r>
      <w:r w:rsidR="00BA5E95">
        <w:t>increases the TN</w:t>
      </w:r>
      <w:r w:rsidR="009A3299">
        <w:t>,</w:t>
      </w:r>
      <w:r w:rsidR="00BA5E95">
        <w:t xml:space="preserve"> these cancel each other.</w:t>
      </w:r>
    </w:p>
    <w:p w14:paraId="0B8B70A9" w14:textId="06795497" w:rsidR="00BA5E95" w:rsidRDefault="00BA5E95" w:rsidP="00BA5E95">
      <w:pPr>
        <w:pStyle w:val="Heading4"/>
      </w:pPr>
      <w:r>
        <w:lastRenderedPageBreak/>
        <w:t>Specific Skill TN</w:t>
      </w:r>
    </w:p>
    <w:p w14:paraId="0AF897AF" w14:textId="2416A6F6" w:rsidR="00BA5E95" w:rsidRDefault="00C3391A" w:rsidP="00BA5E95">
      <w:r>
        <w:t>Similar to the above rules about Broad Skills, Specific Skills may be directly affected.  Broad Skill and Specific Skill TN modifications do stack</w:t>
      </w:r>
      <w:r w:rsidR="00B929CF">
        <w:t xml:space="preserve">.  This means that a Strength affecting the Broad Skill and a Strength </w:t>
      </w:r>
      <w:r w:rsidR="00567A41">
        <w:t>involving</w:t>
      </w:r>
      <w:r w:rsidR="00B929CF">
        <w:t xml:space="preserve"> the Specific Skill will affect the Skill check for a </w:t>
      </w:r>
      <w:r w:rsidR="009A3299">
        <w:t>resulting -2 TN.  Edges work the same.</w:t>
      </w:r>
    </w:p>
    <w:p w14:paraId="40CACBCB" w14:textId="0E928023" w:rsidR="00567A41" w:rsidRDefault="00254C30" w:rsidP="00567A41">
      <w:pPr>
        <w:pStyle w:val="Heading3"/>
      </w:pPr>
      <w:r>
        <w:t>Critical Results</w:t>
      </w:r>
    </w:p>
    <w:p w14:paraId="7BD8AD4A" w14:textId="2EF8425D" w:rsidR="00306FB0" w:rsidRDefault="00254C30" w:rsidP="00254C30">
      <w:r>
        <w:t xml:space="preserve">Whenever there are </w:t>
      </w:r>
      <w:r w:rsidR="003C0C06">
        <w:t>three</w:t>
      </w:r>
      <w:r>
        <w:t xml:space="preserve"> or more Ayes </w:t>
      </w:r>
      <w:r w:rsidR="00D4591D">
        <w:t xml:space="preserve">in the Tally required for the DL, </w:t>
      </w:r>
      <w:r w:rsidR="00484DFF">
        <w:t xml:space="preserve">consider the result a Critical success.  If the inverse happens, there are </w:t>
      </w:r>
      <w:r w:rsidR="003C0C06">
        <w:t>three</w:t>
      </w:r>
      <w:r w:rsidR="00484DFF">
        <w:t xml:space="preserve"> fewer Ayes than needed for the DL</w:t>
      </w:r>
      <w:r w:rsidR="00306FB0">
        <w:t>, then consider this a Critical Failure.</w:t>
      </w:r>
      <w:r w:rsidR="00655D9C">
        <w:t xml:space="preserve"> </w:t>
      </w:r>
      <w:r w:rsidR="00306FB0">
        <w:t xml:space="preserve">What this means for the story is up to </w:t>
      </w:r>
      <w:r w:rsidR="00C519FA">
        <w:t>you.</w:t>
      </w:r>
    </w:p>
    <w:p w14:paraId="1B17C4D2" w14:textId="54F9E731" w:rsidR="00C519FA" w:rsidRDefault="00C519FA" w:rsidP="00254C30">
      <w:r>
        <w:t xml:space="preserve">One </w:t>
      </w:r>
      <w:r w:rsidR="002D2013">
        <w:t xml:space="preserve">place where this is defined, optionally, is for Actions that inflict Damage.  When a critical is </w:t>
      </w:r>
      <w:r w:rsidR="00295DC5">
        <w:t xml:space="preserve">rolled, either triple (x3) the damage or have the damage move from </w:t>
      </w:r>
      <w:r w:rsidR="000B1916">
        <w:t>Endurance to Vitality and from Tenacity to Sanity.</w:t>
      </w:r>
    </w:p>
    <w:p w14:paraId="174D00B1" w14:textId="24F27679" w:rsidR="000B2E8A" w:rsidRDefault="000B2E8A" w:rsidP="000B2E8A">
      <w:pPr>
        <w:pStyle w:val="Heading3"/>
      </w:pPr>
      <w:r>
        <w:t>Yes, And</w:t>
      </w:r>
      <w:r w:rsidR="00F86E03">
        <w:t xml:space="preserve"> (or BUT) …</w:t>
      </w:r>
      <w:r>
        <w:t>No, and</w:t>
      </w:r>
      <w:r w:rsidR="00F86E03">
        <w:t xml:space="preserve"> (or BUT) …</w:t>
      </w:r>
    </w:p>
    <w:p w14:paraId="310FEA78" w14:textId="166D4B6D" w:rsidR="000B2E8A" w:rsidRDefault="001846E6" w:rsidP="000B2E8A">
      <w:r>
        <w:t xml:space="preserve">Success and Failure are binary results and </w:t>
      </w:r>
      <w:r w:rsidR="00C9063D">
        <w:t>rather uninteresting in a story.  To facilitate interesting stor</w:t>
      </w:r>
      <w:r w:rsidR="0017611A">
        <w:t>ies</w:t>
      </w:r>
      <w:r w:rsidR="003C0C06">
        <w:t xml:space="preserve"> and </w:t>
      </w:r>
      <w:r w:rsidR="0017611A">
        <w:t>add additional events</w:t>
      </w:r>
      <w:r w:rsidR="00527917">
        <w:t xml:space="preserve">, consider for each die rolled, there is a possibility that </w:t>
      </w:r>
      <w:r w:rsidR="003C0C06">
        <w:t>one</w:t>
      </w:r>
      <w:r w:rsidR="00527917">
        <w:t xml:space="preserve"> face could be </w:t>
      </w:r>
      <w:r w:rsidR="003558E1">
        <w:t>Rolled</w:t>
      </w:r>
      <w:r w:rsidR="008377B9">
        <w:t xml:space="preserve">.  These are opportunities for </w:t>
      </w:r>
      <w:r w:rsidR="00684EF9">
        <w:t xml:space="preserve">the check </w:t>
      </w:r>
      <w:r w:rsidR="001C2E18">
        <w:t>to Succeed (Yes) ultimately</w:t>
      </w:r>
      <w:r w:rsidR="00684EF9">
        <w:t>, but something else happens that causes a Snag.</w:t>
      </w:r>
    </w:p>
    <w:p w14:paraId="3AEB03C6" w14:textId="4ECC29D1" w:rsidR="00502E88" w:rsidRDefault="00502E88" w:rsidP="000B2E8A">
      <w:r>
        <w:t>Conversely, a 12 face on any die can invoke a Success</w:t>
      </w:r>
      <w:r w:rsidR="005C0628">
        <w:t xml:space="preserve"> (Yes) and include a Boon of some kind.</w:t>
      </w:r>
    </w:p>
    <w:p w14:paraId="6CC4D8A0" w14:textId="2C15BCC0" w:rsidR="00D56CA0" w:rsidRDefault="00D56CA0" w:rsidP="00D56CA0">
      <w:pPr>
        <w:pStyle w:val="Heading4"/>
      </w:pPr>
      <w:r>
        <w:t>Boons</w:t>
      </w:r>
    </w:p>
    <w:p w14:paraId="12E41B1A" w14:textId="02F9EE07" w:rsidR="00D56CA0" w:rsidRDefault="00D56CA0" w:rsidP="00D56CA0">
      <w:r>
        <w:t xml:space="preserve">In addition to being an Aye in the Tally regardless of the TN, </w:t>
      </w:r>
      <w:r w:rsidR="005C385E">
        <w:t>a 12 face may grant a Boon of some kind</w:t>
      </w:r>
      <w:r w:rsidR="004D092D">
        <w:t>.  Of course, the default is that the 12 adds another die to be rolled</w:t>
      </w:r>
      <w:r w:rsidR="00F24EC6">
        <w:t xml:space="preserve"> (which cannot be a Snag or a Boon)</w:t>
      </w:r>
      <w:r w:rsidR="006603C4">
        <w:t xml:space="preserve">.  What the Boon means for your story is up to you, yet it </w:t>
      </w:r>
      <w:r w:rsidR="00755F6A">
        <w:t>is separate from the actual check rolled in.  This could aid an</w:t>
      </w:r>
      <w:r w:rsidR="00301368">
        <w:t xml:space="preserve"> Ally or hinder an Adversary.  It could make a future </w:t>
      </w:r>
      <w:r w:rsidR="001C2E18">
        <w:t>statement</w:t>
      </w:r>
      <w:r w:rsidR="00301368">
        <w:t xml:space="preserve"> </w:t>
      </w:r>
      <w:r w:rsidR="00DF745E">
        <w:t xml:space="preserve">easier for you or </w:t>
      </w:r>
      <w:r w:rsidR="00752CBB">
        <w:t>more challenging</w:t>
      </w:r>
      <w:r w:rsidR="00DF745E">
        <w:t xml:space="preserve"> for an Adversary.  It could </w:t>
      </w:r>
      <w:r w:rsidR="00D963A6">
        <w:t xml:space="preserve">open up the possibility of an alternative path or close a potential </w:t>
      </w:r>
      <w:r w:rsidR="007B0DED">
        <w:t>trap.  Remember to collaborate with the others at the table.</w:t>
      </w:r>
    </w:p>
    <w:p w14:paraId="0540C9FB" w14:textId="01EE49EA" w:rsidR="007B0DED" w:rsidRDefault="007B0DED" w:rsidP="007B0DED">
      <w:pPr>
        <w:pStyle w:val="Heading4"/>
      </w:pPr>
      <w:r>
        <w:t>Snags</w:t>
      </w:r>
    </w:p>
    <w:p w14:paraId="772C8723" w14:textId="1B03136A" w:rsidR="007B0DED" w:rsidRDefault="00555D91" w:rsidP="007B0DED">
      <w:r>
        <w:t xml:space="preserve">In addition to being a Nay in the Tally regardless of the TN, </w:t>
      </w:r>
      <w:r w:rsidR="001C2E18">
        <w:t>one</w:t>
      </w:r>
      <w:r>
        <w:t xml:space="preserve"> face may impose a Snag of some kind.</w:t>
      </w:r>
      <w:r w:rsidR="003D033D">
        <w:t xml:space="preserve">  The default for </w:t>
      </w:r>
      <w:r w:rsidR="001C2E18">
        <w:t>one</w:t>
      </w:r>
      <w:r w:rsidR="003D033D">
        <w:t xml:space="preserve"> facing </w:t>
      </w:r>
      <w:r w:rsidR="00752CBB">
        <w:t>requires</w:t>
      </w:r>
      <w:r w:rsidR="003D033D">
        <w:t xml:space="preserve"> the reroll of an Aye die</w:t>
      </w:r>
      <w:r w:rsidR="00AA2723">
        <w:t xml:space="preserve"> unless you can determine a suitable Snag.  As with Boons, Snags may not influence the check already being rolled but may be used to </w:t>
      </w:r>
      <w:r w:rsidR="002C4FB4">
        <w:t>frustrate Allies or rally Adversaries.</w:t>
      </w:r>
      <w:r w:rsidR="00B83D29">
        <w:t xml:space="preserve">  Or it could close a door blocking advancement for the </w:t>
      </w:r>
      <w:r w:rsidR="00CE29E8">
        <w:t xml:space="preserve">Heroes or </w:t>
      </w:r>
      <w:r w:rsidR="002278AF">
        <w:t>eliminate</w:t>
      </w:r>
      <w:r w:rsidR="00CE29E8">
        <w:t xml:space="preserve"> options for </w:t>
      </w:r>
      <w:r w:rsidR="001C2E18">
        <w:t>improvement</w:t>
      </w:r>
      <w:r w:rsidR="00CE29E8">
        <w:t xml:space="preserve"> in the story somehow.</w:t>
      </w:r>
    </w:p>
    <w:p w14:paraId="7E620A0D" w14:textId="522BBE4C" w:rsidR="00486302" w:rsidRDefault="00486302" w:rsidP="00486302">
      <w:pPr>
        <w:pStyle w:val="Heading3"/>
      </w:pPr>
      <w:r>
        <w:lastRenderedPageBreak/>
        <w:t>Tier</w:t>
      </w:r>
    </w:p>
    <w:p w14:paraId="1EF154EF" w14:textId="506A6E51" w:rsidR="00486302" w:rsidRDefault="00AF7443" w:rsidP="00486302">
      <w:r>
        <w:t xml:space="preserve">With </w:t>
      </w:r>
      <w:r w:rsidR="00DB517C">
        <w:t>proficiency in e</w:t>
      </w:r>
      <w:r>
        <w:t>ach Specific Skill</w:t>
      </w:r>
      <w:r w:rsidR="00C965D5">
        <w:t>,</w:t>
      </w:r>
      <w:r w:rsidR="00DB517C">
        <w:t xml:space="preserve"> the</w:t>
      </w:r>
      <w:r w:rsidR="0011492F">
        <w:t>re is a point where statistically</w:t>
      </w:r>
      <w:r w:rsidR="001C2E18">
        <w:t>,</w:t>
      </w:r>
      <w:r w:rsidR="0011492F">
        <w:t xml:space="preserve"> you can guarantee at least one Aye result</w:t>
      </w:r>
      <w:r w:rsidR="00634006">
        <w:t xml:space="preserve">.  </w:t>
      </w:r>
      <w:r w:rsidR="00662DF5">
        <w:t>The</w:t>
      </w:r>
      <w:r w:rsidR="00634006">
        <w:t xml:space="preserve"> standard 9 TN, Rank 3, Rank 6, Rank 9, and Rank 12.</w:t>
      </w:r>
      <w:r w:rsidR="003F7D4C">
        <w:t xml:space="preserve">  These guaranteed Ayes are referred to as Tier and can </w:t>
      </w:r>
      <w:r w:rsidR="00A924D3">
        <w:t>automatically pass a check in which the DL is equal to or less than the Tier.  So, for a</w:t>
      </w:r>
      <w:r w:rsidR="00366769">
        <w:t>n</w:t>
      </w:r>
      <w:r w:rsidR="00A924D3">
        <w:t xml:space="preserve"> SR 6 </w:t>
      </w:r>
      <w:r w:rsidR="003A3435">
        <w:t>(</w:t>
      </w:r>
      <w:r w:rsidR="00A924D3">
        <w:t xml:space="preserve">Tier </w:t>
      </w:r>
      <w:r w:rsidR="00366769">
        <w:t>2</w:t>
      </w:r>
      <w:r w:rsidR="003A3435">
        <w:t>)</w:t>
      </w:r>
      <w:r w:rsidR="00366769">
        <w:t>, any Average and Easy check does not need to be rolled at all.</w:t>
      </w:r>
    </w:p>
    <w:p w14:paraId="222ACE37" w14:textId="40F031D6" w:rsidR="00762965" w:rsidRDefault="00612D36" w:rsidP="000A02E3">
      <w:r>
        <w:t xml:space="preserve">As </w:t>
      </w:r>
      <w:r w:rsidR="00FF0D90">
        <w:t>you might have realized already, the Tier is dependent on the TN.  So, in other words, as the TN is lowered</w:t>
      </w:r>
      <w:r w:rsidR="00752CBB">
        <w:t>,</w:t>
      </w:r>
      <w:r w:rsidR="00FF0D90">
        <w:t xml:space="preserve"> it requires a lower SR to obtain Tiers.</w:t>
      </w:r>
    </w:p>
    <w:p w14:paraId="5EC1F117" w14:textId="6ADD2CA1" w:rsidR="00D42CD2" w:rsidRDefault="00D42CD2" w:rsidP="00D42CD2">
      <w:pPr>
        <w:pStyle w:val="Heading2"/>
      </w:pPr>
      <w:r>
        <w:t>Passive Defense</w:t>
      </w:r>
    </w:p>
    <w:p w14:paraId="7D233FAA" w14:textId="7F63C393" w:rsidR="00D42CD2" w:rsidRDefault="00D42CD2" w:rsidP="00D42CD2">
      <w:r>
        <w:t>Every character</w:t>
      </w:r>
      <w:r w:rsidR="00C558FC">
        <w:t xml:space="preserve"> is considered able to defend </w:t>
      </w:r>
      <w:r w:rsidR="0008691F">
        <w:t xml:space="preserve">themselves </w:t>
      </w:r>
      <w:r w:rsidR="00C558FC">
        <w:t>from every attack.  Usually</w:t>
      </w:r>
      <w:r w:rsidR="0008691F">
        <w:t>,</w:t>
      </w:r>
      <w:r w:rsidR="00C558FC">
        <w:t xml:space="preserve"> this is Passive, meaning that no one needs to roll the dice.  Instead of </w:t>
      </w:r>
      <w:r w:rsidR="00752CBB">
        <w:t>moving,</w:t>
      </w:r>
      <w:r w:rsidR="00C558FC">
        <w:t xml:space="preserve"> use the </w:t>
      </w:r>
      <w:r w:rsidR="002C4CAA">
        <w:t xml:space="preserve">Highest Tier applicable to the check. This is usually the </w:t>
      </w:r>
      <w:r w:rsidR="0008691F">
        <w:t>highest Tier for the Aspect being attacked, Mind or Body.</w:t>
      </w:r>
    </w:p>
    <w:p w14:paraId="099A7B3E" w14:textId="221C1A79" w:rsidR="00F632D1" w:rsidRDefault="00F632D1" w:rsidP="00F632D1">
      <w:pPr>
        <w:pStyle w:val="Heading2"/>
      </w:pPr>
      <w:r>
        <w:t>Active Defense</w:t>
      </w:r>
    </w:p>
    <w:p w14:paraId="7B3BE4ED" w14:textId="6FD7C4DE" w:rsidR="00F632D1" w:rsidRDefault="00F632D1" w:rsidP="00F632D1">
      <w:r>
        <w:t xml:space="preserve">If you decide to </w:t>
      </w:r>
      <w:r w:rsidR="000238C0">
        <w:t xml:space="preserve">roll dice to Oppose an Attack, this is an Active Defense and uses the </w:t>
      </w:r>
      <w:r w:rsidR="00637F47">
        <w:t xml:space="preserve">AA/AO </w:t>
      </w:r>
      <w:r w:rsidR="000238C0">
        <w:t>rules</w:t>
      </w:r>
      <w:r w:rsidR="00F64E78">
        <w:t>.</w:t>
      </w:r>
    </w:p>
    <w:p w14:paraId="6E6964CB" w14:textId="2F36FFE2" w:rsidR="00451C64" w:rsidRDefault="001C30FC" w:rsidP="00451C64">
      <w:pPr>
        <w:pStyle w:val="Heading2"/>
      </w:pPr>
      <w:r>
        <w:t>Traits</w:t>
      </w:r>
    </w:p>
    <w:p w14:paraId="123AB70E" w14:textId="5AB49AA2" w:rsidR="00451C64" w:rsidRDefault="001D3A5E" w:rsidP="00451C64">
      <w:r>
        <w:t xml:space="preserve">Each character has defining </w:t>
      </w:r>
      <w:r w:rsidR="001C30FC">
        <w:t>Traits</w:t>
      </w:r>
      <w:r>
        <w:t xml:space="preserve"> that help describe the character </w:t>
      </w:r>
      <w:r w:rsidR="000814A8">
        <w:t>in</w:t>
      </w:r>
      <w:r>
        <w:t xml:space="preserve"> the </w:t>
      </w:r>
      <w:r w:rsidR="000814A8">
        <w:t xml:space="preserve">story, describing their stature, their </w:t>
      </w:r>
      <w:r w:rsidR="00F43AB1">
        <w:t xml:space="preserve">charisma. </w:t>
      </w:r>
      <w:r w:rsidR="00982ED7">
        <w:t xml:space="preserve">Traits </w:t>
      </w:r>
      <w:r w:rsidR="00836508">
        <w:t xml:space="preserve">can </w:t>
      </w:r>
      <w:r w:rsidR="00982ED7">
        <w:t xml:space="preserve">have </w:t>
      </w:r>
      <w:r w:rsidR="006017F5">
        <w:t>a Rating associated with it.  This means that you can buy it more than once, and gain stacking benefits.</w:t>
      </w:r>
    </w:p>
    <w:p w14:paraId="388E320E" w14:textId="63ACA758" w:rsidR="00F43AB1" w:rsidRDefault="001C30FC" w:rsidP="00451C64">
      <w:r>
        <w:t xml:space="preserve">There are three types of </w:t>
      </w:r>
      <w:r w:rsidR="00685ED0">
        <w:t>Traits:</w:t>
      </w:r>
    </w:p>
    <w:p w14:paraId="241ED762" w14:textId="11FD659F" w:rsidR="00685ED0" w:rsidRDefault="00685ED0" w:rsidP="00685ED0">
      <w:pPr>
        <w:pStyle w:val="ListParagraph"/>
        <w:numPr>
          <w:ilvl w:val="0"/>
          <w:numId w:val="5"/>
        </w:numPr>
      </w:pPr>
      <w:r>
        <w:t xml:space="preserve">Characteristics: These are </w:t>
      </w:r>
      <w:r w:rsidR="00507846">
        <w:t xml:space="preserve">keywords </w:t>
      </w:r>
      <w:r w:rsidR="00113817">
        <w:t>that</w:t>
      </w:r>
      <w:r w:rsidR="00507846">
        <w:t xml:space="preserve"> </w:t>
      </w:r>
      <w:r w:rsidR="00113817">
        <w:t>affect every aspect of the character, for good or bad.</w:t>
      </w:r>
    </w:p>
    <w:p w14:paraId="72C4C400" w14:textId="4D4830E3" w:rsidR="00113817" w:rsidRDefault="00113817" w:rsidP="00685ED0">
      <w:pPr>
        <w:pStyle w:val="ListParagraph"/>
        <w:numPr>
          <w:ilvl w:val="0"/>
          <w:numId w:val="5"/>
        </w:numPr>
      </w:pPr>
      <w:r>
        <w:t xml:space="preserve">Edges: These are </w:t>
      </w:r>
      <w:r w:rsidR="00BD0644">
        <w:t xml:space="preserve">positive Traits, </w:t>
      </w:r>
      <w:r w:rsidR="00400F9B">
        <w:t>giving the Character an Edge.</w:t>
      </w:r>
    </w:p>
    <w:p w14:paraId="39D79082" w14:textId="6357D968" w:rsidR="00400F9B" w:rsidRDefault="00400F9B" w:rsidP="00685ED0">
      <w:pPr>
        <w:pStyle w:val="ListParagraph"/>
        <w:numPr>
          <w:ilvl w:val="0"/>
          <w:numId w:val="5"/>
        </w:numPr>
      </w:pPr>
      <w:r>
        <w:t xml:space="preserve">Techniques: </w:t>
      </w:r>
      <w:r w:rsidR="00F213D4">
        <w:t>These are tied directly to Skills, and may require certain</w:t>
      </w:r>
      <w:r w:rsidR="00AF0914">
        <w:t xml:space="preserve"> Ranks before purchase is allowed.</w:t>
      </w:r>
    </w:p>
    <w:p w14:paraId="61EB55B3" w14:textId="32DABDD9" w:rsidR="006B0183" w:rsidRDefault="006B0183" w:rsidP="006B0183">
      <w:r>
        <w:t xml:space="preserve">There are </w:t>
      </w:r>
      <w:r w:rsidR="00E16A45">
        <w:t xml:space="preserve">terms which are important to comprehend when it comes to Traits.  </w:t>
      </w:r>
      <w:r w:rsidR="0079489A">
        <w:t xml:space="preserve">Traits modify the way Tasks are Tallied, making things easier </w:t>
      </w:r>
      <w:r w:rsidR="003B2156">
        <w:t>or harder.  These terms are as follows:</w:t>
      </w:r>
    </w:p>
    <w:p w14:paraId="215F2B61" w14:textId="1BA5897E" w:rsidR="003B2156" w:rsidRDefault="003B2156" w:rsidP="003B2156">
      <w:pPr>
        <w:pStyle w:val="ListParagraph"/>
        <w:numPr>
          <w:ilvl w:val="0"/>
          <w:numId w:val="6"/>
        </w:numPr>
      </w:pPr>
      <w:r>
        <w:t xml:space="preserve">Bolster: </w:t>
      </w:r>
      <w:r w:rsidR="00612DE7">
        <w:t xml:space="preserve">Allows the reroll of a Nay.  </w:t>
      </w:r>
      <w:r w:rsidR="00667290">
        <w:t>T</w:t>
      </w:r>
      <w:r w:rsidR="00612DE7">
        <w:t xml:space="preserve">o reroll a Snag, the Rating of Bolster must be 2 or more, and </w:t>
      </w:r>
      <w:r w:rsidR="000558CA">
        <w:t xml:space="preserve">costs 2 of the Bolsters.  </w:t>
      </w:r>
      <w:r w:rsidR="00321BFC">
        <w:t>Opposite:</w:t>
      </w:r>
      <w:r w:rsidR="000558CA">
        <w:t xml:space="preserve"> Hinder.</w:t>
      </w:r>
    </w:p>
    <w:p w14:paraId="774B2107" w14:textId="2584016B" w:rsidR="00922E4A" w:rsidRDefault="00256F3C" w:rsidP="001057B3">
      <w:pPr>
        <w:pStyle w:val="ListParagraph"/>
        <w:numPr>
          <w:ilvl w:val="0"/>
          <w:numId w:val="6"/>
        </w:numPr>
      </w:pPr>
      <w:r>
        <w:lastRenderedPageBreak/>
        <w:t xml:space="preserve">Boost: </w:t>
      </w:r>
      <w:r>
        <w:t xml:space="preserve">Lowers the Difficulty of Tasks.  Now, there are two ways to think about this, and either is correct.  1) The DL is lowered. 2) An additional Aye is added to the Tally.  The second is important when you are buying Parameters.  </w:t>
      </w:r>
      <w:r w:rsidR="00321BFC">
        <w:t>Opposite:</w:t>
      </w:r>
      <w:r>
        <w:t xml:space="preserve"> Impair.</w:t>
      </w:r>
    </w:p>
    <w:p w14:paraId="330660BD" w14:textId="4DC8B190" w:rsidR="00922E4A" w:rsidRDefault="006D197B" w:rsidP="001057B3">
      <w:pPr>
        <w:pStyle w:val="ListParagraph"/>
        <w:numPr>
          <w:ilvl w:val="0"/>
          <w:numId w:val="6"/>
        </w:numPr>
      </w:pPr>
      <w:r>
        <w:t xml:space="preserve">Enhance: </w:t>
      </w:r>
      <w:r w:rsidR="007D406A">
        <w:t xml:space="preserve">Improves the Exchange Ratio of Exertion for the Skill.  </w:t>
      </w:r>
      <w:r w:rsidR="00004295">
        <w:t>If the Ratio is 1:1 it becomes 1:2, 1:2 becomes 1:3, so forth.</w:t>
      </w:r>
      <w:r w:rsidR="00922E4A">
        <w:t xml:space="preserve">  </w:t>
      </w:r>
      <w:r w:rsidR="00321BFC">
        <w:t>Opposite:</w:t>
      </w:r>
      <w:r w:rsidR="00922E4A">
        <w:t xml:space="preserve"> Spoil.</w:t>
      </w:r>
    </w:p>
    <w:p w14:paraId="091D701D" w14:textId="76E2DBCC" w:rsidR="00A80BE8" w:rsidRDefault="00A80BE8" w:rsidP="001057B3">
      <w:pPr>
        <w:pStyle w:val="ListParagraph"/>
        <w:numPr>
          <w:ilvl w:val="0"/>
          <w:numId w:val="6"/>
        </w:numPr>
      </w:pPr>
      <w:r>
        <w:t xml:space="preserve">Magnify: Lowers the Target Number by one.  Opposite: </w:t>
      </w:r>
      <w:r w:rsidR="00D13731">
        <w:t>Debilitate.</w:t>
      </w:r>
    </w:p>
    <w:p w14:paraId="0C1B1C68" w14:textId="77777777" w:rsidR="001057B3" w:rsidRDefault="007E68CE" w:rsidP="00ED63AC">
      <w:pPr>
        <w:ind w:left="360"/>
      </w:pPr>
      <w:r>
        <w:t>To make Tasks harder use the following:</w:t>
      </w:r>
      <w:r w:rsidR="001057B3" w:rsidRPr="001057B3">
        <w:t xml:space="preserve"> </w:t>
      </w:r>
    </w:p>
    <w:p w14:paraId="4C48423D" w14:textId="77777777" w:rsidR="001057B3" w:rsidRDefault="001057B3" w:rsidP="001057B3">
      <w:pPr>
        <w:pStyle w:val="ListParagraph"/>
        <w:numPr>
          <w:ilvl w:val="0"/>
          <w:numId w:val="7"/>
        </w:numPr>
      </w:pPr>
      <w:r>
        <w:t>Debilitate: Increases the Target Number by one.  Opposite: Magnify.</w:t>
      </w:r>
    </w:p>
    <w:p w14:paraId="765365C5" w14:textId="7BCD3FF2" w:rsidR="00667290" w:rsidRDefault="001057B3" w:rsidP="001057B3">
      <w:pPr>
        <w:pStyle w:val="ListParagraph"/>
        <w:numPr>
          <w:ilvl w:val="0"/>
          <w:numId w:val="7"/>
        </w:numPr>
      </w:pPr>
      <w:r>
        <w:t>Hinder: Forces the reroll of an Aye.  If the Rating is 2, choose a Boon to reroll first, then two Ayes if no Boon was rolled.  Opposite: Bolster.</w:t>
      </w:r>
    </w:p>
    <w:p w14:paraId="2AE4461F" w14:textId="7E736888" w:rsidR="00D13731" w:rsidRDefault="00D13731" w:rsidP="001057B3">
      <w:pPr>
        <w:pStyle w:val="ListParagraph"/>
        <w:numPr>
          <w:ilvl w:val="0"/>
          <w:numId w:val="7"/>
        </w:numPr>
      </w:pPr>
      <w:r>
        <w:t xml:space="preserve">Impair: Raises the Difficulty of Tasks.  This </w:t>
      </w:r>
      <w:r w:rsidR="00852CFC">
        <w:t>also could raise the DL directly, or remove an Aye from the Tally.</w:t>
      </w:r>
      <w:r w:rsidR="006A29FA">
        <w:t xml:space="preserve"> Opposite: Boost</w:t>
      </w:r>
    </w:p>
    <w:p w14:paraId="3EE6B6A6" w14:textId="4CD74388" w:rsidR="000F7A7A" w:rsidRPr="00451C64" w:rsidRDefault="000F7A7A" w:rsidP="001057B3">
      <w:pPr>
        <w:pStyle w:val="ListParagraph"/>
        <w:numPr>
          <w:ilvl w:val="0"/>
          <w:numId w:val="7"/>
        </w:numPr>
      </w:pPr>
      <w:r>
        <w:t>Spoil: Reduces the Ratio of Exertion, so a 1:3 becomes 1:2, and so on.</w:t>
      </w:r>
    </w:p>
    <w:p w14:paraId="6926468B" w14:textId="1BDDEEA5" w:rsidR="00AD557C" w:rsidRDefault="00AD557C" w:rsidP="00AD557C">
      <w:pPr>
        <w:pStyle w:val="Heading2"/>
      </w:pPr>
      <w:r>
        <w:t>Exertion</w:t>
      </w:r>
    </w:p>
    <w:p w14:paraId="6603E5BD" w14:textId="46A458F5" w:rsidR="00F84CCA" w:rsidRPr="00F84CCA" w:rsidRDefault="00AD557C" w:rsidP="00F84CCA">
      <w:r>
        <w:t xml:space="preserve">Frequently a check will be made where the SR does not give enough dice to provide even a </w:t>
      </w:r>
      <w:r w:rsidR="00752CBB">
        <w:t>fraction</w:t>
      </w:r>
      <w:r w:rsidR="00EF269C">
        <w:t xml:space="preserve"> of a chance to succeed.  The DL is 2, but you only have </w:t>
      </w:r>
      <w:r w:rsidR="00DD7754">
        <w:t>an SR or 1?  Well, you can expend Exertion to add dice.</w:t>
      </w:r>
    </w:p>
    <w:p w14:paraId="10D190D3" w14:textId="3ABAE346" w:rsidR="00E82D5B" w:rsidRDefault="00E82D5B" w:rsidP="00E82D5B">
      <w:pPr>
        <w:pStyle w:val="Heading3"/>
      </w:pPr>
      <w:r>
        <w:t>Exertion Exchange Ratios</w:t>
      </w:r>
    </w:p>
    <w:p w14:paraId="0E956918" w14:textId="2BEB8A32" w:rsidR="00AF3A06" w:rsidRDefault="00AF3A06" w:rsidP="00AD557C">
      <w:r>
        <w:t xml:space="preserve">For each Exertion (Endurance, Tenacity) you spend on an AA check, you receive </w:t>
      </w:r>
      <w:r w:rsidR="00752CBB">
        <w:t>two</w:t>
      </w:r>
      <w:r w:rsidR="00252C1C">
        <w:t xml:space="preserve"> dice to add to the roll.  For each Exertion you spend on an AO check</w:t>
      </w:r>
      <w:r w:rsidR="00752CBB">
        <w:t>,</w:t>
      </w:r>
      <w:r w:rsidR="00252C1C">
        <w:t xml:space="preserve"> you receive </w:t>
      </w:r>
      <w:r w:rsidR="00752CBB">
        <w:t>one</w:t>
      </w:r>
      <w:r w:rsidR="00252C1C">
        <w:t xml:space="preserve"> die to add.</w:t>
      </w:r>
    </w:p>
    <w:p w14:paraId="3AD93365" w14:textId="4386F110" w:rsidR="007A51C1" w:rsidRDefault="005E1DB6" w:rsidP="007A51C1">
      <w:pPr>
        <w:pStyle w:val="Heading3"/>
      </w:pPr>
      <w:r>
        <w:t>Primary Exertion</w:t>
      </w:r>
      <w:r w:rsidR="00BF57E4">
        <w:t xml:space="preserve"> </w:t>
      </w:r>
      <w:r w:rsidR="00237863">
        <w:t>Store</w:t>
      </w:r>
    </w:p>
    <w:p w14:paraId="540344E4" w14:textId="2D2A4D88" w:rsidR="0070787E" w:rsidRDefault="005B1138" w:rsidP="00AD557C">
      <w:r>
        <w:t>Endurance</w:t>
      </w:r>
      <w:r w:rsidR="006253AD">
        <w:t>, for Physical (Body), and Tenacity for Mental (Mind)</w:t>
      </w:r>
      <w:r w:rsidR="005E1DB6">
        <w:t xml:space="preserve"> are the primary </w:t>
      </w:r>
      <w:r w:rsidR="007908BC">
        <w:t xml:space="preserve">Exertion and </w:t>
      </w:r>
      <w:r w:rsidR="00C04CF8">
        <w:t>are</w:t>
      </w:r>
      <w:r w:rsidR="007908BC">
        <w:t xml:space="preserve"> easier to recover from</w:t>
      </w:r>
      <w:r w:rsidR="006253AD">
        <w:t>.</w:t>
      </w:r>
      <w:r w:rsidR="006B3B4E">
        <w:t xml:space="preserve">  </w:t>
      </w:r>
      <w:r w:rsidR="00F554C2">
        <w:t xml:space="preserve">The Base for these </w:t>
      </w:r>
      <w:r w:rsidR="00FD5BEF">
        <w:t>stores of energy is higher</w:t>
      </w:r>
      <w:r w:rsidR="008C3F74">
        <w:t>.</w:t>
      </w:r>
      <w:r w:rsidR="00B34B1E">
        <w:t xml:space="preserve">  </w:t>
      </w:r>
      <w:r w:rsidR="001A12A1">
        <w:t>When exchanging Exertion for Dice, you will begin here</w:t>
      </w:r>
      <w:r w:rsidR="00AB23AE">
        <w:t>, pulling from Resilience</w:t>
      </w:r>
      <w:r w:rsidR="0070787E">
        <w:t xml:space="preserve"> to refill.</w:t>
      </w:r>
    </w:p>
    <w:p w14:paraId="11E2066F" w14:textId="5304AC35" w:rsidR="0070787E" w:rsidRDefault="0070787E" w:rsidP="0070787E">
      <w:pPr>
        <w:pStyle w:val="Heading3"/>
      </w:pPr>
      <w:r>
        <w:t>Secondary Exertion</w:t>
      </w:r>
      <w:r w:rsidR="00BF57E4">
        <w:t xml:space="preserve"> </w:t>
      </w:r>
      <w:r w:rsidR="00237863">
        <w:t>Store</w:t>
      </w:r>
    </w:p>
    <w:p w14:paraId="04EE19E8" w14:textId="7F9E1AE7" w:rsidR="00CE468D" w:rsidRDefault="00B34B1E" w:rsidP="00AD557C">
      <w:r>
        <w:t xml:space="preserve">Resilience </w:t>
      </w:r>
      <w:r w:rsidR="0009240F">
        <w:t xml:space="preserve">is the only Secondary Exertion </w:t>
      </w:r>
      <w:r>
        <w:t>for both mental and physical.</w:t>
      </w:r>
      <w:r w:rsidR="006739F9">
        <w:t xml:space="preserve"> This recovers slower than the Primary and has </w:t>
      </w:r>
      <w:r w:rsidR="00237863">
        <w:t xml:space="preserve">a </w:t>
      </w:r>
      <w:r w:rsidR="006739F9">
        <w:t>slightly smaller Base</w:t>
      </w:r>
      <w:r w:rsidR="00720838">
        <w:t>.</w:t>
      </w:r>
      <w:r w:rsidR="006739F9">
        <w:t xml:space="preserve"> </w:t>
      </w:r>
    </w:p>
    <w:p w14:paraId="580DE267" w14:textId="4A768F71" w:rsidR="00CE468D" w:rsidRDefault="00CE468D" w:rsidP="00CE468D">
      <w:pPr>
        <w:pStyle w:val="Heading3"/>
      </w:pPr>
      <w:r>
        <w:t>Tertiary Exertion</w:t>
      </w:r>
      <w:r w:rsidR="00BF57E4">
        <w:t xml:space="preserve"> </w:t>
      </w:r>
      <w:r w:rsidR="00FA73E3">
        <w:t>Store</w:t>
      </w:r>
    </w:p>
    <w:p w14:paraId="5DA72A8B" w14:textId="181DF905" w:rsidR="0071131C" w:rsidRDefault="00B34B1E" w:rsidP="00AD557C">
      <w:r>
        <w:t>Vitality for physical (Body) and Sanity for mental (Mind)</w:t>
      </w:r>
      <w:r w:rsidR="006A4160">
        <w:t xml:space="preserve"> is the last line of Exertion</w:t>
      </w:r>
      <w:r w:rsidR="005C4177">
        <w:t>; drawing</w:t>
      </w:r>
      <w:r w:rsidR="006A4160">
        <w:t xml:space="preserve"> from this </w:t>
      </w:r>
      <w:r w:rsidR="00B30C27">
        <w:t>pool indicates that your character is on its last leg</w:t>
      </w:r>
      <w:r>
        <w:t>.</w:t>
      </w:r>
    </w:p>
    <w:p w14:paraId="26E36098" w14:textId="7AFEA98B" w:rsidR="00060235" w:rsidRDefault="00060235" w:rsidP="00060235">
      <w:pPr>
        <w:pStyle w:val="Heading3"/>
      </w:pPr>
      <w:r>
        <w:lastRenderedPageBreak/>
        <w:t>Spending Exertion</w:t>
      </w:r>
    </w:p>
    <w:p w14:paraId="0628959E" w14:textId="40B87FE6" w:rsidR="00BF57E4" w:rsidRPr="00BF57E4" w:rsidRDefault="004C3244" w:rsidP="00BF57E4">
      <w:r>
        <w:t>When you spend Exertion</w:t>
      </w:r>
      <w:r w:rsidR="005C4177">
        <w:t>,</w:t>
      </w:r>
      <w:r>
        <w:t xml:space="preserve"> begin with the Primary </w:t>
      </w:r>
      <w:r w:rsidR="00955339">
        <w:t>Stores</w:t>
      </w:r>
      <w:r>
        <w:t>, spending Endurance for Body Aspect Skills</w:t>
      </w:r>
      <w:r w:rsidR="0058308E">
        <w:t>, and Tenacity</w:t>
      </w:r>
      <w:r w:rsidR="00C04CF8">
        <w:t>.</w:t>
      </w:r>
      <w:r w:rsidR="0046031D">
        <w:t xml:space="preserve"> It requires an Action to draw </w:t>
      </w:r>
      <w:r w:rsidR="002901BA">
        <w:t>Exertion from the lower Stores to the Primary Store.</w:t>
      </w:r>
    </w:p>
    <w:p w14:paraId="057373FC" w14:textId="66E47BB9" w:rsidR="001C39FA" w:rsidRDefault="001C39FA" w:rsidP="00AD557C">
      <w:r>
        <w:t>You may not</w:t>
      </w:r>
      <w:r w:rsidR="00C96E6A">
        <w:t xml:space="preserve">, under normal circumstances, spend more on any one check than you have available </w:t>
      </w:r>
      <w:r w:rsidR="00107E5A">
        <w:t xml:space="preserve">in </w:t>
      </w:r>
      <w:r w:rsidR="00BF57E4">
        <w:t>th</w:t>
      </w:r>
      <w:r w:rsidR="00955339">
        <w:t>at Store</w:t>
      </w:r>
      <w:r w:rsidR="00C96E6A">
        <w:t>.</w:t>
      </w:r>
    </w:p>
    <w:p w14:paraId="3C078151" w14:textId="77777777" w:rsidR="00BF7292" w:rsidRDefault="00BF7292" w:rsidP="00BF7292">
      <w:pPr>
        <w:pStyle w:val="Heading3"/>
      </w:pPr>
      <w:r>
        <w:t>Strain</w:t>
      </w:r>
    </w:p>
    <w:p w14:paraId="06F8C36A" w14:textId="469FDB8C" w:rsidR="00BF7292" w:rsidRDefault="00BF7292" w:rsidP="00BF7292">
      <w:r>
        <w:t>Exertion</w:t>
      </w:r>
      <w:r w:rsidR="005C4177">
        <w:t>,</w:t>
      </w:r>
      <w:r>
        <w:t xml:space="preserve"> as described above</w:t>
      </w:r>
      <w:r w:rsidR="005C4177">
        <w:t>,</w:t>
      </w:r>
      <w:r>
        <w:t xml:space="preserve"> is Strain, it is exhausting to perform actions through the day, and eventually, you become exhausted by it all.  When you are out of Resilience, it’s safe to say your character is exhausted to the point where resting is </w:t>
      </w:r>
      <w:r w:rsidR="00A66499">
        <w:t>imperative</w:t>
      </w:r>
      <w:r>
        <w:t>.</w:t>
      </w:r>
    </w:p>
    <w:p w14:paraId="106D7BD3" w14:textId="77777777" w:rsidR="00BF7292" w:rsidRDefault="00BF7292" w:rsidP="00BF7292">
      <w:pPr>
        <w:pStyle w:val="Heading3"/>
      </w:pPr>
      <w:r>
        <w:t>Wounds</w:t>
      </w:r>
    </w:p>
    <w:p w14:paraId="5333F79D" w14:textId="77777777" w:rsidR="00BF7292" w:rsidRDefault="00BF7292" w:rsidP="00BF7292">
      <w:r>
        <w:t>Along with Strain, Exertion can be expressed by Wounds.  These are separate from Strain and tracked separately from Strain.  However, in extreme cases, it is possible to spend Wounds in addition to Strain to go beyond the limits of your character.</w:t>
      </w:r>
    </w:p>
    <w:p w14:paraId="0BAF1117" w14:textId="00220D33" w:rsidR="00BF7292" w:rsidRDefault="005C4177" w:rsidP="00BF7292">
      <w:r>
        <w:t>Usually</w:t>
      </w:r>
      <w:r w:rsidR="00BF7292">
        <w:t>, though, Wounds are how you track the toll of your Adversary’s attacks.</w:t>
      </w:r>
    </w:p>
    <w:p w14:paraId="562F44AB" w14:textId="06569CD9" w:rsidR="00BF7292" w:rsidRDefault="00BF7292" w:rsidP="00BF7292">
      <w:pPr>
        <w:pStyle w:val="Heading4"/>
      </w:pPr>
      <w:r>
        <w:t>Exhausting Wounds</w:t>
      </w:r>
    </w:p>
    <w:p w14:paraId="6E6A3F7E" w14:textId="3D3DE923" w:rsidR="00BF7292" w:rsidRDefault="00BF7292" w:rsidP="00BF7292">
      <w:r>
        <w:t xml:space="preserve">When you run out of Wounds in </w:t>
      </w:r>
      <w:r w:rsidR="006E730F">
        <w:t xml:space="preserve">either of </w:t>
      </w:r>
      <w:r>
        <w:t xml:space="preserve">the </w:t>
      </w:r>
      <w:r w:rsidR="00C04CF8">
        <w:t>Primary Stores</w:t>
      </w:r>
      <w:r>
        <w:t>, you begin taking wounds to Resilience</w:t>
      </w:r>
      <w:r w:rsidR="005C4177">
        <w:t>; when</w:t>
      </w:r>
      <w:r>
        <w:t xml:space="preserve"> all</w:t>
      </w:r>
      <w:r w:rsidR="00E04113">
        <w:t xml:space="preserve"> of their</w:t>
      </w:r>
      <w:r>
        <w:t xml:space="preserve"> Resilience Wounds are depleted</w:t>
      </w:r>
      <w:r w:rsidR="005C4177">
        <w:t>,</w:t>
      </w:r>
      <w:r>
        <w:t xml:space="preserve"> you will take Wounds directly to the </w:t>
      </w:r>
      <w:r w:rsidR="006E730F">
        <w:t>Tertiary Stores</w:t>
      </w:r>
      <w:r>
        <w:t>.</w:t>
      </w:r>
    </w:p>
    <w:p w14:paraId="7D12A9C6" w14:textId="7B18089F" w:rsidR="00BF7292" w:rsidRDefault="00641B1D" w:rsidP="00BF7292">
      <w:r>
        <w:t xml:space="preserve">Before moving from Resilience to the Tertiary Stores, it is recommended that the Character become </w:t>
      </w:r>
      <w:r w:rsidR="003F3991">
        <w:t>incapacitated somehow</w:t>
      </w:r>
      <w:r w:rsidR="00EC2631">
        <w:t>, needing an Ally to aid them, slap them, or otherwise help them return to the fray.</w:t>
      </w:r>
    </w:p>
    <w:p w14:paraId="50080B70" w14:textId="77777777" w:rsidR="00BF7292" w:rsidRDefault="00BF7292" w:rsidP="00BF7292">
      <w:pPr>
        <w:pStyle w:val="Heading4"/>
      </w:pPr>
      <w:r>
        <w:t>Critical Wounds</w:t>
      </w:r>
    </w:p>
    <w:p w14:paraId="5FABA0ED" w14:textId="1F625783" w:rsidR="00BF7292" w:rsidRDefault="00BF7292" w:rsidP="00BF7292">
      <w:r>
        <w:t xml:space="preserve">Suffering a Critical hit skips the </w:t>
      </w:r>
      <w:r w:rsidR="006D6ED2">
        <w:t>Primary Store</w:t>
      </w:r>
      <w:r>
        <w:t xml:space="preserve"> and directly depletes </w:t>
      </w:r>
      <w:r w:rsidR="00277372">
        <w:t>the Tertiary Store</w:t>
      </w:r>
      <w:r>
        <w:t>.</w:t>
      </w:r>
    </w:p>
    <w:p w14:paraId="56498AC0" w14:textId="77777777" w:rsidR="00BF7292" w:rsidRDefault="00BF7292" w:rsidP="00BF7292">
      <w:pPr>
        <w:pStyle w:val="Heading4"/>
      </w:pPr>
      <w:r>
        <w:t>Death, Insanity</w:t>
      </w:r>
    </w:p>
    <w:p w14:paraId="469422CA" w14:textId="2BD34EC2" w:rsidR="00BF7292" w:rsidRDefault="00BF7292" w:rsidP="00AD557C">
      <w:r>
        <w:t xml:space="preserve">Once </w:t>
      </w:r>
      <w:r w:rsidR="00C212A1">
        <w:t>the Tertiary Store</w:t>
      </w:r>
      <w:r>
        <w:t xml:space="preserve"> in either Aspect is completely depleted, your character is removed from the story.  Either they are completely demoralized, completely insane, or dead.  How </w:t>
      </w:r>
      <w:r w:rsidR="00730068">
        <w:t>the story</w:t>
      </w:r>
      <w:r>
        <w:t xml:space="preserve"> tells</w:t>
      </w:r>
      <w:r w:rsidR="00730068">
        <w:t xml:space="preserve"> </w:t>
      </w:r>
      <w:r>
        <w:t xml:space="preserve">is </w:t>
      </w:r>
      <w:r w:rsidR="006E2231">
        <w:t>entirely</w:t>
      </w:r>
      <w:r>
        <w:t xml:space="preserve"> up to you.</w:t>
      </w:r>
    </w:p>
    <w:p w14:paraId="6F7C081B" w14:textId="70D2A05E" w:rsidR="00052369" w:rsidRDefault="00052369" w:rsidP="00052369">
      <w:pPr>
        <w:pStyle w:val="Heading2"/>
      </w:pPr>
      <w:r>
        <w:t>Devotion</w:t>
      </w:r>
    </w:p>
    <w:p w14:paraId="6E4D7118" w14:textId="42E46BC3" w:rsidR="00052369" w:rsidRDefault="00052369" w:rsidP="00052369">
      <w:r>
        <w:lastRenderedPageBreak/>
        <w:t xml:space="preserve">If your character is devoted to </w:t>
      </w:r>
      <w:r w:rsidR="00744C90">
        <w:t>some cause or religion</w:t>
      </w:r>
      <w:r w:rsidR="00EA4839">
        <w:t xml:space="preserve">, you may earn Devotion.  This is a source of </w:t>
      </w:r>
      <w:r w:rsidR="005836E0">
        <w:t>adding dice to checks similar to Exertion, but in a 1 to 1 ratio</w:t>
      </w:r>
      <w:r w:rsidR="008067D3">
        <w:t xml:space="preserve">, whenever the </w:t>
      </w:r>
      <w:r w:rsidR="006E2231">
        <w:t>statement</w:t>
      </w:r>
      <w:r w:rsidR="008067D3">
        <w:t xml:space="preserve"> is </w:t>
      </w:r>
      <w:r w:rsidR="00A84ACF">
        <w:t>tangentially applicable to their Cause.</w:t>
      </w:r>
    </w:p>
    <w:p w14:paraId="4FA157AE" w14:textId="60AF84F8" w:rsidR="001D151E" w:rsidRDefault="001D151E" w:rsidP="00052369">
      <w:r>
        <w:t>If the check is paramount to the success or failure of a Cause, the ratio becomes 1:3.</w:t>
      </w:r>
      <w:r w:rsidR="00FD1CD4">
        <w:t xml:space="preserve">  Be judicial in allowing this type of use, </w:t>
      </w:r>
      <w:r w:rsidR="009728E8">
        <w:t xml:space="preserve">as </w:t>
      </w:r>
      <w:r w:rsidR="00A33883">
        <w:t>its</w:t>
      </w:r>
      <w:r w:rsidR="009728E8">
        <w:t xml:space="preserve"> purpose is to give </w:t>
      </w:r>
      <w:r w:rsidR="006E2231">
        <w:t>excellent</w:t>
      </w:r>
      <w:r w:rsidR="009728E8">
        <w:t xml:space="preserve"> story flavor</w:t>
      </w:r>
      <w:r w:rsidR="006E2231">
        <w:t>,</w:t>
      </w:r>
      <w:r w:rsidR="00A33883">
        <w:t xml:space="preserve"> and that flavor would be tainted by </w:t>
      </w:r>
      <w:r w:rsidR="00BF030C">
        <w:t>overuse</w:t>
      </w:r>
      <w:r w:rsidR="00A33883">
        <w:t>.</w:t>
      </w:r>
    </w:p>
    <w:p w14:paraId="6A6DBA07" w14:textId="2AC7CF87" w:rsidR="00BF030C" w:rsidRDefault="00BF030C" w:rsidP="00052369">
      <w:r>
        <w:t>The average character will not even have a Devotion at all.</w:t>
      </w:r>
    </w:p>
    <w:p w14:paraId="73F3DE27" w14:textId="468ECB37" w:rsidR="006031B5" w:rsidRDefault="006031B5" w:rsidP="006031B5">
      <w:pPr>
        <w:pStyle w:val="Heading2"/>
      </w:pPr>
      <w:r>
        <w:t>Hero Points</w:t>
      </w:r>
    </w:p>
    <w:p w14:paraId="592254A2" w14:textId="2651FD08" w:rsidR="006031B5" w:rsidRDefault="006031B5" w:rsidP="006031B5">
      <w:r>
        <w:t xml:space="preserve">The characters </w:t>
      </w:r>
      <w:r w:rsidR="00692472">
        <w:t xml:space="preserve">played by the Players of the game are considered Heroes, and they have </w:t>
      </w:r>
      <w:r w:rsidR="00557601">
        <w:t xml:space="preserve">Hero Points available to spend to affect </w:t>
      </w:r>
      <w:r w:rsidR="006E2231">
        <w:t>the story directly</w:t>
      </w:r>
      <w:r w:rsidR="00557601">
        <w:t>.</w:t>
      </w:r>
    </w:p>
    <w:p w14:paraId="6AAC9F85" w14:textId="3264D275" w:rsidR="00557601" w:rsidRDefault="00557601" w:rsidP="006031B5">
      <w:r>
        <w:t xml:space="preserve">This is a </w:t>
      </w:r>
      <w:r w:rsidR="009F5548">
        <w:t>Storytelling</w:t>
      </w:r>
      <w:r>
        <w:t xml:space="preserve"> device, and </w:t>
      </w:r>
      <w:r w:rsidR="003940F4">
        <w:t>when one is spent</w:t>
      </w:r>
      <w:r w:rsidR="006E2231">
        <w:t>,</w:t>
      </w:r>
      <w:r w:rsidR="003940F4">
        <w:t xml:space="preserve"> there is no way to cancel or eliminate the </w:t>
      </w:r>
      <w:r w:rsidR="009F5548">
        <w:t>effects of the point.</w:t>
      </w:r>
    </w:p>
    <w:p w14:paraId="68D7164A" w14:textId="03F05ACE" w:rsidR="009F5548" w:rsidRDefault="009F5548" w:rsidP="006031B5">
      <w:r>
        <w:t xml:space="preserve">At the start of a </w:t>
      </w:r>
      <w:r w:rsidR="00075C49">
        <w:t xml:space="preserve">Session and lasting for that Session, or until the </w:t>
      </w:r>
      <w:r w:rsidR="002E4AF9">
        <w:t xml:space="preserve">Players decide to start the pool over, there are </w:t>
      </w:r>
      <w:r w:rsidR="006E2231">
        <w:t>several</w:t>
      </w:r>
      <w:r w:rsidR="002E4AF9">
        <w:t xml:space="preserve"> Hero Points </w:t>
      </w:r>
      <w:r w:rsidR="00D50924">
        <w:t>equal to the number of Characters in the Story.  This is one for each Player except for the GM.</w:t>
      </w:r>
    </w:p>
    <w:p w14:paraId="58545DC1" w14:textId="5EA6DAC0" w:rsidR="00346742" w:rsidRDefault="00346742" w:rsidP="00346742">
      <w:pPr>
        <w:pStyle w:val="Heading3"/>
      </w:pPr>
      <w:r>
        <w:t>Spending Hero Points</w:t>
      </w:r>
    </w:p>
    <w:p w14:paraId="4F700144" w14:textId="10A585E1" w:rsidR="00346742" w:rsidRDefault="001F70F2" w:rsidP="00346742">
      <w:r>
        <w:t xml:space="preserve">By spending a Hero Point (HP), you </w:t>
      </w:r>
      <w:r w:rsidR="006E2231">
        <w:t>introduce</w:t>
      </w:r>
      <w:r>
        <w:t xml:space="preserve"> a fact into the game.</w:t>
      </w:r>
      <w:r w:rsidR="00C55DB4">
        <w:t xml:space="preserve">  The Player spending the HP determines what they want the point to </w:t>
      </w:r>
      <w:r w:rsidR="006E2231">
        <w:t>present</w:t>
      </w:r>
      <w:r w:rsidR="00C55DB4">
        <w:t xml:space="preserve">, and the Players work out </w:t>
      </w:r>
      <w:r w:rsidR="00822C4E">
        <w:t>precisely</w:t>
      </w:r>
      <w:r w:rsidR="00C55DB4">
        <w:t xml:space="preserve"> what that entails</w:t>
      </w:r>
      <w:r w:rsidR="007B7429">
        <w:t xml:space="preserve">.  Remember that ultimately the Player spending the HP </w:t>
      </w:r>
      <w:r w:rsidR="00822C4E">
        <w:t>decides</w:t>
      </w:r>
      <w:r w:rsidR="007B7429">
        <w:t xml:space="preserve"> what </w:t>
      </w:r>
      <w:r w:rsidR="00C175CA">
        <w:t>happens (within reason and the rules).</w:t>
      </w:r>
    </w:p>
    <w:p w14:paraId="6AD05AF7" w14:textId="18E615B8" w:rsidR="00C175CA" w:rsidRDefault="00C175CA" w:rsidP="00346742">
      <w:r>
        <w:t xml:space="preserve">Examples of how to use </w:t>
      </w:r>
      <w:r w:rsidR="00C41452">
        <w:t>Hero Points:</w:t>
      </w:r>
    </w:p>
    <w:p w14:paraId="0A820CBB" w14:textId="0C9B5144" w:rsidR="00C41452" w:rsidRDefault="00C41452" w:rsidP="00C41452">
      <w:pPr>
        <w:pStyle w:val="ListParagraph"/>
        <w:numPr>
          <w:ilvl w:val="0"/>
          <w:numId w:val="1"/>
        </w:numPr>
      </w:pPr>
      <w:r>
        <w:t xml:space="preserve">Introducing </w:t>
      </w:r>
      <w:r w:rsidR="0008163F">
        <w:t xml:space="preserve">or Remove </w:t>
      </w:r>
      <w:r>
        <w:t xml:space="preserve">an Item (or object) </w:t>
      </w:r>
      <w:r w:rsidR="00717268">
        <w:t>for</w:t>
      </w:r>
      <w:r>
        <w:t xml:space="preserve"> the Scene</w:t>
      </w:r>
    </w:p>
    <w:p w14:paraId="1AA05CF2" w14:textId="390DCADD" w:rsidR="00C41452" w:rsidRDefault="002104B0" w:rsidP="00C41452">
      <w:pPr>
        <w:pStyle w:val="ListParagraph"/>
        <w:numPr>
          <w:ilvl w:val="0"/>
          <w:numId w:val="1"/>
        </w:numPr>
      </w:pPr>
      <w:r>
        <w:t>Add or change a Feature of the Environment</w:t>
      </w:r>
      <w:r w:rsidR="00717268">
        <w:t xml:space="preserve"> (</w:t>
      </w:r>
      <w:r w:rsidR="004E4E50">
        <w:t>roll 1d12 and the change takes full effect after that many rounds.  If you spend 2 HP</w:t>
      </w:r>
      <w:r w:rsidR="00822C4E">
        <w:t>,</w:t>
      </w:r>
      <w:r w:rsidR="004E4E50">
        <w:t xml:space="preserve"> the change happens </w:t>
      </w:r>
      <w:r w:rsidR="00D46EF2">
        <w:t>the next round</w:t>
      </w:r>
      <w:r w:rsidR="004E4E50">
        <w:t>)</w:t>
      </w:r>
    </w:p>
    <w:p w14:paraId="7FCAB5C1" w14:textId="1AD71ED2" w:rsidR="002104B0" w:rsidRDefault="00AD1F32" w:rsidP="00C41452">
      <w:pPr>
        <w:pStyle w:val="ListParagraph"/>
        <w:numPr>
          <w:ilvl w:val="0"/>
          <w:numId w:val="1"/>
        </w:numPr>
      </w:pPr>
      <w:r>
        <w:t xml:space="preserve">Inspiring a Character to continue or resume </w:t>
      </w:r>
      <w:r w:rsidR="00051F3D">
        <w:t>the fight</w:t>
      </w:r>
    </w:p>
    <w:p w14:paraId="520B56B0" w14:textId="35C3B271" w:rsidR="00051F3D" w:rsidRDefault="00051F3D" w:rsidP="00C41452">
      <w:pPr>
        <w:pStyle w:val="ListParagraph"/>
        <w:numPr>
          <w:ilvl w:val="0"/>
          <w:numId w:val="1"/>
        </w:numPr>
      </w:pPr>
      <w:r>
        <w:t xml:space="preserve">Allowing </w:t>
      </w:r>
      <w:r w:rsidR="006F00B8">
        <w:t>for a different Skill to be rolled to bypass an obstacle</w:t>
      </w:r>
    </w:p>
    <w:p w14:paraId="3D2E2EC3" w14:textId="612C525E" w:rsidR="00B02928" w:rsidRDefault="00B02928" w:rsidP="00B02928">
      <w:r>
        <w:t>Whatever the nature of the Hero Point, typically</w:t>
      </w:r>
      <w:r w:rsidR="00822C4E">
        <w:t>,</w:t>
      </w:r>
      <w:r>
        <w:t xml:space="preserve"> the impact on the game will be </w:t>
      </w:r>
      <w:r w:rsidR="00630E03">
        <w:t>one of the following:</w:t>
      </w:r>
    </w:p>
    <w:p w14:paraId="6504F1F1" w14:textId="0A8A03AB" w:rsidR="00630E03" w:rsidRDefault="00630E03" w:rsidP="00630E03">
      <w:pPr>
        <w:pStyle w:val="ListParagraph"/>
        <w:numPr>
          <w:ilvl w:val="0"/>
          <w:numId w:val="2"/>
        </w:numPr>
      </w:pPr>
      <w:r>
        <w:t>Boost/Hinder the Difficulty of a task</w:t>
      </w:r>
    </w:p>
    <w:p w14:paraId="5773A4E7" w14:textId="1D5254A0" w:rsidR="00630E03" w:rsidRDefault="00C521CF" w:rsidP="00630E03">
      <w:pPr>
        <w:pStyle w:val="ListParagraph"/>
        <w:numPr>
          <w:ilvl w:val="0"/>
          <w:numId w:val="2"/>
        </w:numPr>
      </w:pPr>
      <w:r>
        <w:t>allow</w:t>
      </w:r>
      <w:r w:rsidR="00B2283E">
        <w:t xml:space="preserve"> a Skill to be rolled that previously was not an option (</w:t>
      </w:r>
      <w:r w:rsidR="0023312C">
        <w:t xml:space="preserve">hidden passages, or </w:t>
      </w:r>
      <w:r>
        <w:t>finding a key)</w:t>
      </w:r>
    </w:p>
    <w:p w14:paraId="6214BAE4" w14:textId="7C60CCA4" w:rsidR="00C521CF" w:rsidRDefault="00D06C34" w:rsidP="00630E03">
      <w:pPr>
        <w:pStyle w:val="ListParagraph"/>
        <w:numPr>
          <w:ilvl w:val="0"/>
          <w:numId w:val="2"/>
        </w:numPr>
      </w:pPr>
      <w:r>
        <w:lastRenderedPageBreak/>
        <w:t>Finding a piece of Gear needed to accomplish the task or replace a broken one</w:t>
      </w:r>
    </w:p>
    <w:p w14:paraId="16809009" w14:textId="2897B062" w:rsidR="00D06C34" w:rsidRDefault="00234C44" w:rsidP="00630E03">
      <w:pPr>
        <w:pStyle w:val="ListParagraph"/>
        <w:numPr>
          <w:ilvl w:val="0"/>
          <w:numId w:val="2"/>
        </w:numPr>
      </w:pPr>
      <w:r>
        <w:t>As long as the Players as a whole agree to other outcomes</w:t>
      </w:r>
      <w:r w:rsidR="00822C4E">
        <w:t>,</w:t>
      </w:r>
      <w:r w:rsidR="00386CB3">
        <w:t xml:space="preserve"> they should be allowed</w:t>
      </w:r>
    </w:p>
    <w:p w14:paraId="107AC94F" w14:textId="3C7438E6" w:rsidR="00EE3856" w:rsidRDefault="00822C4E" w:rsidP="00EE3856">
      <w:r w:rsidRPr="00822C4E">
        <w:t>It flips from being an HP to being a Villain Point (VP) when you spend an HP</w:t>
      </w:r>
      <w:r w:rsidR="00EE3856">
        <w:t>.</w:t>
      </w:r>
    </w:p>
    <w:p w14:paraId="6ED2533A" w14:textId="57E818C1" w:rsidR="00386CB3" w:rsidRDefault="008A45F6" w:rsidP="00325370">
      <w:pPr>
        <w:pStyle w:val="Heading3"/>
      </w:pPr>
      <w:r>
        <w:t>The pool</w:t>
      </w:r>
      <w:r w:rsidR="00325370">
        <w:t xml:space="preserve"> of Hero Points</w:t>
      </w:r>
    </w:p>
    <w:p w14:paraId="692AEFAF" w14:textId="281ADE04" w:rsidR="00325370" w:rsidRDefault="00325370" w:rsidP="00325370">
      <w:r>
        <w:t xml:space="preserve">When the pool is initially set up, there will be 1 HP per player </w:t>
      </w:r>
      <w:r w:rsidR="00AB1AD5">
        <w:t xml:space="preserve">except for the GM.  If there </w:t>
      </w:r>
      <w:r w:rsidR="00E54EC7">
        <w:t>is</w:t>
      </w:r>
      <w:r w:rsidR="00AB1AD5">
        <w:t xml:space="preserve"> more than </w:t>
      </w:r>
      <w:r w:rsidR="00822C4E">
        <w:t>one</w:t>
      </w:r>
      <w:r w:rsidR="00AB1AD5">
        <w:t xml:space="preserve"> character for different Players</w:t>
      </w:r>
      <w:r w:rsidR="00822C4E">
        <w:t>,</w:t>
      </w:r>
      <w:r w:rsidR="00AB1AD5">
        <w:t xml:space="preserve"> add 1 to the pool.</w:t>
      </w:r>
      <w:r w:rsidR="00C76DA7">
        <w:t xml:space="preserve">  This does not count for Minions or Sidekicks of a Hero Character.  Only Hero Characters </w:t>
      </w:r>
      <w:r w:rsidR="008A45F6">
        <w:t xml:space="preserve">add HP to the </w:t>
      </w:r>
      <w:r w:rsidR="00822C4E">
        <w:t>collection</w:t>
      </w:r>
      <w:r w:rsidR="008A45F6">
        <w:t>.</w:t>
      </w:r>
    </w:p>
    <w:p w14:paraId="56F4A4D8" w14:textId="0F657B5C" w:rsidR="008A45F6" w:rsidRDefault="008A45F6" w:rsidP="00325370">
      <w:r>
        <w:t xml:space="preserve">Whenever the GM wants to </w:t>
      </w:r>
      <w:r w:rsidR="00FD4C9A">
        <w:t xml:space="preserve">reward a player for </w:t>
      </w:r>
      <w:r w:rsidR="00822C4E">
        <w:t>performing</w:t>
      </w:r>
      <w:r w:rsidR="00A6353A">
        <w:t xml:space="preserve"> an extra-ordinarily Heroic feat in the course of play</w:t>
      </w:r>
      <w:r w:rsidR="00E54EC7">
        <w:t>, they may award that Player an HP for them to use exclusively.</w:t>
      </w:r>
    </w:p>
    <w:p w14:paraId="18F5B05B" w14:textId="645DCBFA" w:rsidR="00984687" w:rsidRDefault="00984687" w:rsidP="00325370">
      <w:r>
        <w:t>Also, if during a single check, 3 Boons are rolled, add another HP to the pool.</w:t>
      </w:r>
    </w:p>
    <w:p w14:paraId="28DF60BE" w14:textId="3CF13857" w:rsidR="00C765A4" w:rsidRDefault="00C765A4" w:rsidP="00C765A4">
      <w:pPr>
        <w:pStyle w:val="Heading2"/>
      </w:pPr>
      <w:r>
        <w:t>Villain Points</w:t>
      </w:r>
    </w:p>
    <w:p w14:paraId="01F4819A" w14:textId="7CD8E66B" w:rsidR="00C765A4" w:rsidRDefault="00C765A4" w:rsidP="00C765A4">
      <w:r>
        <w:t>The GM gets 1 VP to start.</w:t>
      </w:r>
      <w:r w:rsidR="00822C4E">
        <w:t xml:space="preserve"> They are only</w:t>
      </w:r>
      <w:r>
        <w:t xml:space="preserve"> getting more when</w:t>
      </w:r>
      <w:r w:rsidR="003E747D">
        <w:t xml:space="preserve">ever a player spends </w:t>
      </w:r>
      <w:r w:rsidR="00717268">
        <w:t>an</w:t>
      </w:r>
      <w:r w:rsidR="003E747D">
        <w:t xml:space="preserve"> HP.</w:t>
      </w:r>
    </w:p>
    <w:p w14:paraId="49BBC315" w14:textId="3E2D23C3" w:rsidR="003E747D" w:rsidRDefault="003E747D" w:rsidP="003E747D">
      <w:pPr>
        <w:pStyle w:val="Heading3"/>
      </w:pPr>
      <w:r>
        <w:t>Spending Villain Points</w:t>
      </w:r>
    </w:p>
    <w:p w14:paraId="7AE4188D" w14:textId="6810F844" w:rsidR="003E747D" w:rsidRDefault="00305E92" w:rsidP="003E747D">
      <w:r>
        <w:t>S</w:t>
      </w:r>
      <w:r w:rsidR="00082254">
        <w:t>pending VP introduces a new fact to the game.  The limits on VP are more severe.</w:t>
      </w:r>
    </w:p>
    <w:p w14:paraId="1F172FBA" w14:textId="440AD298" w:rsidR="00082254" w:rsidRDefault="0008163F" w:rsidP="00082254">
      <w:pPr>
        <w:pStyle w:val="ListParagraph"/>
        <w:numPr>
          <w:ilvl w:val="0"/>
          <w:numId w:val="3"/>
        </w:numPr>
      </w:pPr>
      <w:r>
        <w:t>Introduce an item or object to the Scene, or remove one</w:t>
      </w:r>
    </w:p>
    <w:p w14:paraId="418A427A" w14:textId="07F106C8" w:rsidR="0008163F" w:rsidRDefault="00717268" w:rsidP="00DB7655">
      <w:pPr>
        <w:pStyle w:val="ListParagraph"/>
        <w:numPr>
          <w:ilvl w:val="0"/>
          <w:numId w:val="3"/>
        </w:numPr>
      </w:pPr>
      <w:r>
        <w:t>Add or Change a Feature of the Environment</w:t>
      </w:r>
      <w:r w:rsidR="00564E04">
        <w:t xml:space="preserve"> (1 VP the change happens in 1d12 rounds, 2 VP means </w:t>
      </w:r>
      <w:r w:rsidR="00D46EF2">
        <w:t>next the change occurs on the next round</w:t>
      </w:r>
    </w:p>
    <w:p w14:paraId="590DEA54" w14:textId="516A61E1" w:rsidR="0085066F" w:rsidRDefault="0085066F" w:rsidP="00DB7655">
      <w:pPr>
        <w:pStyle w:val="ListParagraph"/>
        <w:numPr>
          <w:ilvl w:val="0"/>
          <w:numId w:val="3"/>
        </w:numPr>
      </w:pPr>
      <w:r>
        <w:t>Introduce Reinforcements (1 VP = 1d12 rounds, 2 VP = Top of the Round)</w:t>
      </w:r>
    </w:p>
    <w:p w14:paraId="3A019213" w14:textId="61AC1428" w:rsidR="0085066F" w:rsidRDefault="00A2255C" w:rsidP="00DB7655">
      <w:pPr>
        <w:pStyle w:val="ListParagraph"/>
        <w:numPr>
          <w:ilvl w:val="0"/>
          <w:numId w:val="3"/>
        </w:numPr>
      </w:pPr>
      <w:r>
        <w:t>Close a path of advancement</w:t>
      </w:r>
      <w:r w:rsidR="00853051">
        <w:t xml:space="preserve"> (close and lock a door, collapse a tunnel)</w:t>
      </w:r>
    </w:p>
    <w:p w14:paraId="685B46B6" w14:textId="6589591E" w:rsidR="00853051" w:rsidRDefault="00853051" w:rsidP="00853051">
      <w:r>
        <w:t>Usually</w:t>
      </w:r>
      <w:r w:rsidR="003F257C">
        <w:t>,</w:t>
      </w:r>
      <w:r>
        <w:t xml:space="preserve"> the same </w:t>
      </w:r>
      <w:r w:rsidR="00CB7C6D">
        <w:t>way</w:t>
      </w:r>
      <w:r>
        <w:t xml:space="preserve"> </w:t>
      </w:r>
      <w:r w:rsidR="003F257C">
        <w:t xml:space="preserve">that HP impacts the game is the same way VP </w:t>
      </w:r>
      <w:r w:rsidR="00822C4E">
        <w:t>moves</w:t>
      </w:r>
      <w:r w:rsidR="003F257C">
        <w:t xml:space="preserve"> the game.</w:t>
      </w:r>
    </w:p>
    <w:p w14:paraId="6A4795AE" w14:textId="65395546" w:rsidR="003F257C" w:rsidRDefault="003F257C" w:rsidP="003F257C">
      <w:pPr>
        <w:pStyle w:val="ListParagraph"/>
        <w:numPr>
          <w:ilvl w:val="0"/>
          <w:numId w:val="4"/>
        </w:numPr>
      </w:pPr>
      <w:r>
        <w:t>Hinder/Boost the Difficulty of a task</w:t>
      </w:r>
    </w:p>
    <w:p w14:paraId="0DAB8713" w14:textId="32EDB723" w:rsidR="003F257C" w:rsidRDefault="00D56D17" w:rsidP="003F257C">
      <w:pPr>
        <w:pStyle w:val="ListParagraph"/>
        <w:numPr>
          <w:ilvl w:val="0"/>
          <w:numId w:val="4"/>
        </w:numPr>
      </w:pPr>
      <w:r>
        <w:t>Requiring a Skill check</w:t>
      </w:r>
    </w:p>
    <w:p w14:paraId="26AB38C2" w14:textId="7DBEB5F3" w:rsidR="00D56D17" w:rsidRDefault="00D56D17" w:rsidP="003F257C">
      <w:pPr>
        <w:pStyle w:val="ListParagraph"/>
        <w:numPr>
          <w:ilvl w:val="0"/>
          <w:numId w:val="4"/>
        </w:numPr>
      </w:pPr>
      <w:r>
        <w:t>Breaking a</w:t>
      </w:r>
      <w:r w:rsidR="00B24654">
        <w:t>n Item</w:t>
      </w:r>
    </w:p>
    <w:p w14:paraId="60298217" w14:textId="5314B8AA" w:rsidR="00B24654" w:rsidRPr="003E747D" w:rsidRDefault="00B24654" w:rsidP="00B24654">
      <w:r>
        <w:t xml:space="preserve">VP </w:t>
      </w:r>
      <w:r w:rsidR="00CB7C6D">
        <w:t>is</w:t>
      </w:r>
      <w:r>
        <w:t xml:space="preserve"> not </w:t>
      </w:r>
      <w:r w:rsidR="00C04CF8">
        <w:t xml:space="preserve">to pick on a player or </w:t>
      </w:r>
      <w:r>
        <w:t xml:space="preserve">railroad players into </w:t>
      </w:r>
      <w:r w:rsidR="00CB7C6D">
        <w:t>choosing what the GM wants.</w:t>
      </w:r>
    </w:p>
    <w:sectPr w:rsidR="00B24654" w:rsidRPr="003E747D">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32E48" w14:textId="77777777" w:rsidR="009C5961" w:rsidRDefault="009C5961" w:rsidP="00917B3A">
      <w:pPr>
        <w:spacing w:before="0" w:after="0" w:line="240" w:lineRule="auto"/>
      </w:pPr>
      <w:r>
        <w:separator/>
      </w:r>
    </w:p>
  </w:endnote>
  <w:endnote w:type="continuationSeparator" w:id="0">
    <w:p w14:paraId="1C74FAAF" w14:textId="77777777" w:rsidR="009C5961" w:rsidRDefault="009C5961" w:rsidP="00917B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289322"/>
      <w:docPartObj>
        <w:docPartGallery w:val="Page Numbers (Bottom of Page)"/>
        <w:docPartUnique/>
      </w:docPartObj>
    </w:sdtPr>
    <w:sdtEndPr>
      <w:rPr>
        <w:color w:val="7F7F7F" w:themeColor="background1" w:themeShade="7F"/>
        <w:spacing w:val="60"/>
      </w:rPr>
    </w:sdtEndPr>
    <w:sdtContent>
      <w:p w14:paraId="2BEA924E" w14:textId="2D17638A" w:rsidR="00917B3A" w:rsidRDefault="00917B3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8FD980" w14:textId="77777777" w:rsidR="00917B3A" w:rsidRDefault="00917B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5F5DE" w14:textId="77777777" w:rsidR="009C5961" w:rsidRDefault="009C5961" w:rsidP="00917B3A">
      <w:pPr>
        <w:spacing w:before="0" w:after="0" w:line="240" w:lineRule="auto"/>
      </w:pPr>
      <w:r>
        <w:separator/>
      </w:r>
    </w:p>
  </w:footnote>
  <w:footnote w:type="continuationSeparator" w:id="0">
    <w:p w14:paraId="2D07D948" w14:textId="77777777" w:rsidR="009C5961" w:rsidRDefault="009C5961" w:rsidP="00917B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0F14"/>
    <w:multiLevelType w:val="hybridMultilevel"/>
    <w:tmpl w:val="2EB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208AD"/>
    <w:multiLevelType w:val="hybridMultilevel"/>
    <w:tmpl w:val="2522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E3918"/>
    <w:multiLevelType w:val="hybridMultilevel"/>
    <w:tmpl w:val="2A6A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80F2A"/>
    <w:multiLevelType w:val="hybridMultilevel"/>
    <w:tmpl w:val="F13E7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4538C0"/>
    <w:multiLevelType w:val="hybridMultilevel"/>
    <w:tmpl w:val="94F03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8D171D"/>
    <w:multiLevelType w:val="hybridMultilevel"/>
    <w:tmpl w:val="B1E63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F0CB4"/>
    <w:multiLevelType w:val="hybridMultilevel"/>
    <w:tmpl w:val="F9B8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FB6"/>
    <w:rsid w:val="00004295"/>
    <w:rsid w:val="000103CF"/>
    <w:rsid w:val="000106A4"/>
    <w:rsid w:val="00014129"/>
    <w:rsid w:val="00021BB9"/>
    <w:rsid w:val="000238C0"/>
    <w:rsid w:val="00034526"/>
    <w:rsid w:val="0004082E"/>
    <w:rsid w:val="000427A5"/>
    <w:rsid w:val="00051F3D"/>
    <w:rsid w:val="00052369"/>
    <w:rsid w:val="000558CA"/>
    <w:rsid w:val="000561B7"/>
    <w:rsid w:val="00060235"/>
    <w:rsid w:val="0006280C"/>
    <w:rsid w:val="00067E57"/>
    <w:rsid w:val="0007437C"/>
    <w:rsid w:val="00075C49"/>
    <w:rsid w:val="000814A8"/>
    <w:rsid w:val="0008163F"/>
    <w:rsid w:val="00082254"/>
    <w:rsid w:val="00085A26"/>
    <w:rsid w:val="0008691F"/>
    <w:rsid w:val="00090754"/>
    <w:rsid w:val="0009240F"/>
    <w:rsid w:val="000948F7"/>
    <w:rsid w:val="000A02E3"/>
    <w:rsid w:val="000A0698"/>
    <w:rsid w:val="000A1683"/>
    <w:rsid w:val="000B1916"/>
    <w:rsid w:val="000B2E8A"/>
    <w:rsid w:val="000E3476"/>
    <w:rsid w:val="000F7A7A"/>
    <w:rsid w:val="001057B3"/>
    <w:rsid w:val="00107E5A"/>
    <w:rsid w:val="00113817"/>
    <w:rsid w:val="0011492F"/>
    <w:rsid w:val="00122573"/>
    <w:rsid w:val="001426A8"/>
    <w:rsid w:val="00145E13"/>
    <w:rsid w:val="001523A0"/>
    <w:rsid w:val="0015798E"/>
    <w:rsid w:val="00162121"/>
    <w:rsid w:val="001662DE"/>
    <w:rsid w:val="0017611A"/>
    <w:rsid w:val="001807AE"/>
    <w:rsid w:val="001830BD"/>
    <w:rsid w:val="00184225"/>
    <w:rsid w:val="001846E6"/>
    <w:rsid w:val="0018617A"/>
    <w:rsid w:val="00197B2F"/>
    <w:rsid w:val="001A12A1"/>
    <w:rsid w:val="001B27A0"/>
    <w:rsid w:val="001B3825"/>
    <w:rsid w:val="001C2E18"/>
    <w:rsid w:val="001C30FC"/>
    <w:rsid w:val="001C39FA"/>
    <w:rsid w:val="001D151E"/>
    <w:rsid w:val="001D3A5E"/>
    <w:rsid w:val="001D667E"/>
    <w:rsid w:val="001E4236"/>
    <w:rsid w:val="001F70F2"/>
    <w:rsid w:val="00201443"/>
    <w:rsid w:val="00201B91"/>
    <w:rsid w:val="00206E6B"/>
    <w:rsid w:val="002104B0"/>
    <w:rsid w:val="00216003"/>
    <w:rsid w:val="00217396"/>
    <w:rsid w:val="00222040"/>
    <w:rsid w:val="00225A40"/>
    <w:rsid w:val="002278AF"/>
    <w:rsid w:val="0023312C"/>
    <w:rsid w:val="00234677"/>
    <w:rsid w:val="00234C44"/>
    <w:rsid w:val="0023667C"/>
    <w:rsid w:val="00237863"/>
    <w:rsid w:val="002479A6"/>
    <w:rsid w:val="00252C1C"/>
    <w:rsid w:val="00253D71"/>
    <w:rsid w:val="00254C30"/>
    <w:rsid w:val="00256F3C"/>
    <w:rsid w:val="002574C7"/>
    <w:rsid w:val="00265BF6"/>
    <w:rsid w:val="00277372"/>
    <w:rsid w:val="00283BAA"/>
    <w:rsid w:val="002901BA"/>
    <w:rsid w:val="00295DC5"/>
    <w:rsid w:val="002966B6"/>
    <w:rsid w:val="002C0FF5"/>
    <w:rsid w:val="002C4CAA"/>
    <w:rsid w:val="002C4FB4"/>
    <w:rsid w:val="002C7921"/>
    <w:rsid w:val="002D0783"/>
    <w:rsid w:val="002D2013"/>
    <w:rsid w:val="002D3003"/>
    <w:rsid w:val="002E4AF9"/>
    <w:rsid w:val="002F4C4C"/>
    <w:rsid w:val="00301368"/>
    <w:rsid w:val="00305E92"/>
    <w:rsid w:val="00306FB0"/>
    <w:rsid w:val="00317C04"/>
    <w:rsid w:val="00321346"/>
    <w:rsid w:val="00321BFC"/>
    <w:rsid w:val="00323A46"/>
    <w:rsid w:val="00325370"/>
    <w:rsid w:val="00332BB1"/>
    <w:rsid w:val="003462FF"/>
    <w:rsid w:val="00346742"/>
    <w:rsid w:val="00346D5A"/>
    <w:rsid w:val="0035253F"/>
    <w:rsid w:val="00354236"/>
    <w:rsid w:val="00354785"/>
    <w:rsid w:val="003558E1"/>
    <w:rsid w:val="00361BC7"/>
    <w:rsid w:val="00366769"/>
    <w:rsid w:val="0037079B"/>
    <w:rsid w:val="00386CB3"/>
    <w:rsid w:val="003940F4"/>
    <w:rsid w:val="003A3435"/>
    <w:rsid w:val="003A5327"/>
    <w:rsid w:val="003A6892"/>
    <w:rsid w:val="003A7D11"/>
    <w:rsid w:val="003B2156"/>
    <w:rsid w:val="003C0C06"/>
    <w:rsid w:val="003D033D"/>
    <w:rsid w:val="003E747D"/>
    <w:rsid w:val="003F257C"/>
    <w:rsid w:val="003F3991"/>
    <w:rsid w:val="003F7D4C"/>
    <w:rsid w:val="00400F9B"/>
    <w:rsid w:val="00402F69"/>
    <w:rsid w:val="0040619C"/>
    <w:rsid w:val="004158FD"/>
    <w:rsid w:val="00430504"/>
    <w:rsid w:val="00430C30"/>
    <w:rsid w:val="0043783C"/>
    <w:rsid w:val="00440EFF"/>
    <w:rsid w:val="00451C64"/>
    <w:rsid w:val="0046031D"/>
    <w:rsid w:val="0046644F"/>
    <w:rsid w:val="0048452E"/>
    <w:rsid w:val="00484DFF"/>
    <w:rsid w:val="00486302"/>
    <w:rsid w:val="004A5FCF"/>
    <w:rsid w:val="004A6C19"/>
    <w:rsid w:val="004B2D97"/>
    <w:rsid w:val="004C3244"/>
    <w:rsid w:val="004D092D"/>
    <w:rsid w:val="004D3363"/>
    <w:rsid w:val="004E1BE4"/>
    <w:rsid w:val="004E235B"/>
    <w:rsid w:val="004E4E50"/>
    <w:rsid w:val="004F405D"/>
    <w:rsid w:val="00500CCF"/>
    <w:rsid w:val="00502E88"/>
    <w:rsid w:val="00507846"/>
    <w:rsid w:val="00511C5C"/>
    <w:rsid w:val="00511DDE"/>
    <w:rsid w:val="00527917"/>
    <w:rsid w:val="00530778"/>
    <w:rsid w:val="00544AA5"/>
    <w:rsid w:val="00551C6F"/>
    <w:rsid w:val="00555D91"/>
    <w:rsid w:val="00556463"/>
    <w:rsid w:val="00557601"/>
    <w:rsid w:val="00564E04"/>
    <w:rsid w:val="00567A41"/>
    <w:rsid w:val="00572AFD"/>
    <w:rsid w:val="005749BA"/>
    <w:rsid w:val="005778BD"/>
    <w:rsid w:val="0058308E"/>
    <w:rsid w:val="005836E0"/>
    <w:rsid w:val="005871DD"/>
    <w:rsid w:val="00592C4A"/>
    <w:rsid w:val="00593FE4"/>
    <w:rsid w:val="005B1138"/>
    <w:rsid w:val="005B3C0F"/>
    <w:rsid w:val="005C0628"/>
    <w:rsid w:val="005C1D49"/>
    <w:rsid w:val="005C385E"/>
    <w:rsid w:val="005C3F0A"/>
    <w:rsid w:val="005C4177"/>
    <w:rsid w:val="005D1720"/>
    <w:rsid w:val="005D2093"/>
    <w:rsid w:val="005E1DB6"/>
    <w:rsid w:val="006017F5"/>
    <w:rsid w:val="006031B5"/>
    <w:rsid w:val="00612D36"/>
    <w:rsid w:val="00612DE7"/>
    <w:rsid w:val="006253AD"/>
    <w:rsid w:val="00630E03"/>
    <w:rsid w:val="00634006"/>
    <w:rsid w:val="00637F47"/>
    <w:rsid w:val="00641B1D"/>
    <w:rsid w:val="00643E6E"/>
    <w:rsid w:val="00647D68"/>
    <w:rsid w:val="00651BDE"/>
    <w:rsid w:val="00654E39"/>
    <w:rsid w:val="00655D9C"/>
    <w:rsid w:val="006603C4"/>
    <w:rsid w:val="00662DF5"/>
    <w:rsid w:val="00667290"/>
    <w:rsid w:val="00672C7E"/>
    <w:rsid w:val="006739F9"/>
    <w:rsid w:val="00684BDD"/>
    <w:rsid w:val="00684EF9"/>
    <w:rsid w:val="00685ED0"/>
    <w:rsid w:val="00692472"/>
    <w:rsid w:val="00692630"/>
    <w:rsid w:val="00693A10"/>
    <w:rsid w:val="006A29FA"/>
    <w:rsid w:val="006A4160"/>
    <w:rsid w:val="006A5DAC"/>
    <w:rsid w:val="006B0183"/>
    <w:rsid w:val="006B3B4E"/>
    <w:rsid w:val="006B4C07"/>
    <w:rsid w:val="006C7A66"/>
    <w:rsid w:val="006D197B"/>
    <w:rsid w:val="006D6ED2"/>
    <w:rsid w:val="006E2231"/>
    <w:rsid w:val="006E41F0"/>
    <w:rsid w:val="006E730F"/>
    <w:rsid w:val="006F00B8"/>
    <w:rsid w:val="007008DD"/>
    <w:rsid w:val="0070787E"/>
    <w:rsid w:val="0071131C"/>
    <w:rsid w:val="0071227A"/>
    <w:rsid w:val="0071438C"/>
    <w:rsid w:val="00717268"/>
    <w:rsid w:val="00720838"/>
    <w:rsid w:val="00723DF7"/>
    <w:rsid w:val="00730068"/>
    <w:rsid w:val="007419D5"/>
    <w:rsid w:val="00744C90"/>
    <w:rsid w:val="00752CBB"/>
    <w:rsid w:val="00755F6A"/>
    <w:rsid w:val="00762965"/>
    <w:rsid w:val="00775F8A"/>
    <w:rsid w:val="00776490"/>
    <w:rsid w:val="007768EF"/>
    <w:rsid w:val="007908BC"/>
    <w:rsid w:val="007934AD"/>
    <w:rsid w:val="00793A81"/>
    <w:rsid w:val="0079489A"/>
    <w:rsid w:val="007A3B78"/>
    <w:rsid w:val="007A3C92"/>
    <w:rsid w:val="007A4A03"/>
    <w:rsid w:val="007A51C1"/>
    <w:rsid w:val="007A6EC3"/>
    <w:rsid w:val="007B0DED"/>
    <w:rsid w:val="007B26D1"/>
    <w:rsid w:val="007B6184"/>
    <w:rsid w:val="007B7429"/>
    <w:rsid w:val="007B784F"/>
    <w:rsid w:val="007C1AA5"/>
    <w:rsid w:val="007D406A"/>
    <w:rsid w:val="007E68CE"/>
    <w:rsid w:val="00800AE9"/>
    <w:rsid w:val="008067D3"/>
    <w:rsid w:val="00815BFF"/>
    <w:rsid w:val="00822C4E"/>
    <w:rsid w:val="00825D03"/>
    <w:rsid w:val="00836508"/>
    <w:rsid w:val="008377B9"/>
    <w:rsid w:val="00841375"/>
    <w:rsid w:val="0085066F"/>
    <w:rsid w:val="00850767"/>
    <w:rsid w:val="00850ADD"/>
    <w:rsid w:val="00852CFC"/>
    <w:rsid w:val="00853051"/>
    <w:rsid w:val="00861863"/>
    <w:rsid w:val="00867575"/>
    <w:rsid w:val="00875524"/>
    <w:rsid w:val="008769DB"/>
    <w:rsid w:val="008A0AAA"/>
    <w:rsid w:val="008A45F6"/>
    <w:rsid w:val="008B0DBC"/>
    <w:rsid w:val="008B4FDA"/>
    <w:rsid w:val="008C0135"/>
    <w:rsid w:val="008C3F74"/>
    <w:rsid w:val="008D6B5B"/>
    <w:rsid w:val="008E017D"/>
    <w:rsid w:val="00917B3A"/>
    <w:rsid w:val="00922E4A"/>
    <w:rsid w:val="00922E5B"/>
    <w:rsid w:val="009304BA"/>
    <w:rsid w:val="00931D56"/>
    <w:rsid w:val="0094784D"/>
    <w:rsid w:val="00951A32"/>
    <w:rsid w:val="00955339"/>
    <w:rsid w:val="009567CC"/>
    <w:rsid w:val="00967E21"/>
    <w:rsid w:val="009728E8"/>
    <w:rsid w:val="00972B46"/>
    <w:rsid w:val="00982ED7"/>
    <w:rsid w:val="00984687"/>
    <w:rsid w:val="009A3299"/>
    <w:rsid w:val="009C5961"/>
    <w:rsid w:val="009D2E9F"/>
    <w:rsid w:val="009E4C80"/>
    <w:rsid w:val="009E76A9"/>
    <w:rsid w:val="009F4049"/>
    <w:rsid w:val="009F5548"/>
    <w:rsid w:val="00A10B87"/>
    <w:rsid w:val="00A15E4F"/>
    <w:rsid w:val="00A2255C"/>
    <w:rsid w:val="00A2529B"/>
    <w:rsid w:val="00A31CDA"/>
    <w:rsid w:val="00A33883"/>
    <w:rsid w:val="00A6353A"/>
    <w:rsid w:val="00A66499"/>
    <w:rsid w:val="00A674A7"/>
    <w:rsid w:val="00A71671"/>
    <w:rsid w:val="00A80BE8"/>
    <w:rsid w:val="00A83CD8"/>
    <w:rsid w:val="00A84ACF"/>
    <w:rsid w:val="00A90627"/>
    <w:rsid w:val="00A924D3"/>
    <w:rsid w:val="00A978E9"/>
    <w:rsid w:val="00AA17D3"/>
    <w:rsid w:val="00AA2723"/>
    <w:rsid w:val="00AB1AD5"/>
    <w:rsid w:val="00AB23AE"/>
    <w:rsid w:val="00AB4A67"/>
    <w:rsid w:val="00AB76BC"/>
    <w:rsid w:val="00AC0C79"/>
    <w:rsid w:val="00AC27BC"/>
    <w:rsid w:val="00AD1F32"/>
    <w:rsid w:val="00AD557C"/>
    <w:rsid w:val="00AF0914"/>
    <w:rsid w:val="00AF3A06"/>
    <w:rsid w:val="00AF7443"/>
    <w:rsid w:val="00B02928"/>
    <w:rsid w:val="00B0633D"/>
    <w:rsid w:val="00B12FB6"/>
    <w:rsid w:val="00B140C7"/>
    <w:rsid w:val="00B21CDC"/>
    <w:rsid w:val="00B2283E"/>
    <w:rsid w:val="00B22888"/>
    <w:rsid w:val="00B24654"/>
    <w:rsid w:val="00B30C27"/>
    <w:rsid w:val="00B34B1E"/>
    <w:rsid w:val="00B377ED"/>
    <w:rsid w:val="00B41AA0"/>
    <w:rsid w:val="00B43696"/>
    <w:rsid w:val="00B43CE4"/>
    <w:rsid w:val="00B444D2"/>
    <w:rsid w:val="00B50F99"/>
    <w:rsid w:val="00B62FA0"/>
    <w:rsid w:val="00B71058"/>
    <w:rsid w:val="00B71EB0"/>
    <w:rsid w:val="00B7304B"/>
    <w:rsid w:val="00B8267D"/>
    <w:rsid w:val="00B83D29"/>
    <w:rsid w:val="00B923F8"/>
    <w:rsid w:val="00B929CF"/>
    <w:rsid w:val="00B97230"/>
    <w:rsid w:val="00BA243D"/>
    <w:rsid w:val="00BA3B0C"/>
    <w:rsid w:val="00BA5E95"/>
    <w:rsid w:val="00BA71BC"/>
    <w:rsid w:val="00BB63DA"/>
    <w:rsid w:val="00BD0644"/>
    <w:rsid w:val="00BD616A"/>
    <w:rsid w:val="00BE6FAF"/>
    <w:rsid w:val="00BF030C"/>
    <w:rsid w:val="00BF209F"/>
    <w:rsid w:val="00BF3616"/>
    <w:rsid w:val="00BF57E4"/>
    <w:rsid w:val="00BF7249"/>
    <w:rsid w:val="00BF7292"/>
    <w:rsid w:val="00C013F2"/>
    <w:rsid w:val="00C04CF8"/>
    <w:rsid w:val="00C06243"/>
    <w:rsid w:val="00C175CA"/>
    <w:rsid w:val="00C212A1"/>
    <w:rsid w:val="00C22F79"/>
    <w:rsid w:val="00C3391A"/>
    <w:rsid w:val="00C36ACA"/>
    <w:rsid w:val="00C41452"/>
    <w:rsid w:val="00C519FA"/>
    <w:rsid w:val="00C521CF"/>
    <w:rsid w:val="00C54789"/>
    <w:rsid w:val="00C558FC"/>
    <w:rsid w:val="00C55DB4"/>
    <w:rsid w:val="00C6663E"/>
    <w:rsid w:val="00C765A4"/>
    <w:rsid w:val="00C76DA7"/>
    <w:rsid w:val="00C80865"/>
    <w:rsid w:val="00C9063D"/>
    <w:rsid w:val="00C965D5"/>
    <w:rsid w:val="00C96E6A"/>
    <w:rsid w:val="00CA5D14"/>
    <w:rsid w:val="00CB5A6B"/>
    <w:rsid w:val="00CB7C6D"/>
    <w:rsid w:val="00CC2756"/>
    <w:rsid w:val="00CC71A9"/>
    <w:rsid w:val="00CE0AF7"/>
    <w:rsid w:val="00CE29E8"/>
    <w:rsid w:val="00CE2FF7"/>
    <w:rsid w:val="00CE468D"/>
    <w:rsid w:val="00CF1464"/>
    <w:rsid w:val="00D06C34"/>
    <w:rsid w:val="00D12027"/>
    <w:rsid w:val="00D13731"/>
    <w:rsid w:val="00D13A42"/>
    <w:rsid w:val="00D211B9"/>
    <w:rsid w:val="00D24077"/>
    <w:rsid w:val="00D42CD2"/>
    <w:rsid w:val="00D4591D"/>
    <w:rsid w:val="00D46EF2"/>
    <w:rsid w:val="00D50924"/>
    <w:rsid w:val="00D56CA0"/>
    <w:rsid w:val="00D56D17"/>
    <w:rsid w:val="00D74C03"/>
    <w:rsid w:val="00D914F3"/>
    <w:rsid w:val="00D963A6"/>
    <w:rsid w:val="00DA3D3C"/>
    <w:rsid w:val="00DB4E6B"/>
    <w:rsid w:val="00DB517C"/>
    <w:rsid w:val="00DC0404"/>
    <w:rsid w:val="00DC5A25"/>
    <w:rsid w:val="00DD7754"/>
    <w:rsid w:val="00DE1A39"/>
    <w:rsid w:val="00DE429D"/>
    <w:rsid w:val="00DF2B15"/>
    <w:rsid w:val="00DF745E"/>
    <w:rsid w:val="00E04113"/>
    <w:rsid w:val="00E16A45"/>
    <w:rsid w:val="00E51B05"/>
    <w:rsid w:val="00E51B14"/>
    <w:rsid w:val="00E54EC7"/>
    <w:rsid w:val="00E82D5B"/>
    <w:rsid w:val="00E946A4"/>
    <w:rsid w:val="00EA4839"/>
    <w:rsid w:val="00EA5491"/>
    <w:rsid w:val="00EC2631"/>
    <w:rsid w:val="00ED233B"/>
    <w:rsid w:val="00ED63AC"/>
    <w:rsid w:val="00ED65F1"/>
    <w:rsid w:val="00ED6A79"/>
    <w:rsid w:val="00EE317D"/>
    <w:rsid w:val="00EE3856"/>
    <w:rsid w:val="00EF269C"/>
    <w:rsid w:val="00F00753"/>
    <w:rsid w:val="00F17B9F"/>
    <w:rsid w:val="00F213D4"/>
    <w:rsid w:val="00F24EC6"/>
    <w:rsid w:val="00F320AF"/>
    <w:rsid w:val="00F43308"/>
    <w:rsid w:val="00F43AB1"/>
    <w:rsid w:val="00F554C2"/>
    <w:rsid w:val="00F632D1"/>
    <w:rsid w:val="00F64E78"/>
    <w:rsid w:val="00F84CCA"/>
    <w:rsid w:val="00F86487"/>
    <w:rsid w:val="00F86E03"/>
    <w:rsid w:val="00FA042E"/>
    <w:rsid w:val="00FA11BD"/>
    <w:rsid w:val="00FA3676"/>
    <w:rsid w:val="00FA73E3"/>
    <w:rsid w:val="00FB6A8E"/>
    <w:rsid w:val="00FC4D45"/>
    <w:rsid w:val="00FC6796"/>
    <w:rsid w:val="00FD10D0"/>
    <w:rsid w:val="00FD1CD4"/>
    <w:rsid w:val="00FD4B9B"/>
    <w:rsid w:val="00FD4C9A"/>
    <w:rsid w:val="00FD5BEF"/>
    <w:rsid w:val="00FE7DD8"/>
    <w:rsid w:val="00FF0D90"/>
    <w:rsid w:val="00FF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5ADF"/>
  <w15:docId w15:val="{A18E6A51-01D9-49DE-BB4D-BEB8C0B0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sz w:val="24"/>
        <w:szCs w:val="24"/>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9F7"/>
  </w:style>
  <w:style w:type="paragraph" w:styleId="Heading1">
    <w:name w:val="heading 1"/>
    <w:basedOn w:val="Normal"/>
    <w:next w:val="Normal"/>
    <w:link w:val="Heading1Char"/>
    <w:uiPriority w:val="9"/>
    <w:qFormat/>
    <w:rsid w:val="00D825D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825D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825D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D825D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825D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825D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825D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825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825D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25D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D825D4"/>
    <w:rPr>
      <w:rFonts w:asciiTheme="majorHAnsi" w:eastAsiaTheme="majorEastAsia" w:hAnsiTheme="majorHAnsi" w:cstheme="majorBidi"/>
      <w:caps/>
      <w:color w:val="4472C4" w:themeColor="accent1"/>
      <w:spacing w:val="10"/>
      <w:sz w:val="52"/>
      <w:szCs w:val="52"/>
    </w:rPr>
  </w:style>
  <w:style w:type="paragraph" w:customStyle="1" w:styleId="code-line">
    <w:name w:val="code-line"/>
    <w:basedOn w:val="Normal"/>
    <w:rsid w:val="0047442E"/>
    <w:pPr>
      <w:spacing w:beforeAutospacing="1" w:after="100" w:afterAutospacing="1" w:line="240" w:lineRule="auto"/>
    </w:pPr>
    <w:rPr>
      <w:rFonts w:ascii="Times New Roman" w:eastAsia="Times New Roman" w:hAnsi="Times New Roman" w:cs="Times New Roman"/>
    </w:rPr>
  </w:style>
  <w:style w:type="character" w:styleId="Strong">
    <w:name w:val="Strong"/>
    <w:uiPriority w:val="22"/>
    <w:qFormat/>
    <w:rsid w:val="00D825D4"/>
    <w:rPr>
      <w:b/>
      <w:bCs/>
    </w:rPr>
  </w:style>
  <w:style w:type="character" w:customStyle="1" w:styleId="Heading1Char">
    <w:name w:val="Heading 1 Char"/>
    <w:basedOn w:val="DefaultParagraphFont"/>
    <w:link w:val="Heading1"/>
    <w:uiPriority w:val="9"/>
    <w:rsid w:val="00D825D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D825D4"/>
    <w:rPr>
      <w:caps/>
      <w:spacing w:val="15"/>
      <w:shd w:val="clear" w:color="auto" w:fill="D9E2F3" w:themeFill="accent1" w:themeFillTint="33"/>
    </w:rPr>
  </w:style>
  <w:style w:type="character" w:customStyle="1" w:styleId="Heading3Char">
    <w:name w:val="Heading 3 Char"/>
    <w:basedOn w:val="DefaultParagraphFont"/>
    <w:link w:val="Heading3"/>
    <w:uiPriority w:val="9"/>
    <w:rsid w:val="00D825D4"/>
    <w:rPr>
      <w:caps/>
      <w:color w:val="1F3763" w:themeColor="accent1" w:themeShade="7F"/>
      <w:spacing w:val="15"/>
    </w:rPr>
  </w:style>
  <w:style w:type="character" w:customStyle="1" w:styleId="Heading4Char">
    <w:name w:val="Heading 4 Char"/>
    <w:basedOn w:val="DefaultParagraphFont"/>
    <w:link w:val="Heading4"/>
    <w:uiPriority w:val="9"/>
    <w:rsid w:val="00D825D4"/>
    <w:rPr>
      <w:caps/>
      <w:color w:val="2F5496" w:themeColor="accent1" w:themeShade="BF"/>
      <w:spacing w:val="10"/>
    </w:rPr>
  </w:style>
  <w:style w:type="character" w:customStyle="1" w:styleId="Heading5Char">
    <w:name w:val="Heading 5 Char"/>
    <w:basedOn w:val="DefaultParagraphFont"/>
    <w:link w:val="Heading5"/>
    <w:uiPriority w:val="9"/>
    <w:semiHidden/>
    <w:rsid w:val="00D825D4"/>
    <w:rPr>
      <w:caps/>
      <w:color w:val="2F5496" w:themeColor="accent1" w:themeShade="BF"/>
      <w:spacing w:val="10"/>
    </w:rPr>
  </w:style>
  <w:style w:type="character" w:customStyle="1" w:styleId="Heading6Char">
    <w:name w:val="Heading 6 Char"/>
    <w:basedOn w:val="DefaultParagraphFont"/>
    <w:link w:val="Heading6"/>
    <w:uiPriority w:val="9"/>
    <w:semiHidden/>
    <w:rsid w:val="00D825D4"/>
    <w:rPr>
      <w:caps/>
      <w:color w:val="2F5496" w:themeColor="accent1" w:themeShade="BF"/>
      <w:spacing w:val="10"/>
    </w:rPr>
  </w:style>
  <w:style w:type="character" w:customStyle="1" w:styleId="Heading7Char">
    <w:name w:val="Heading 7 Char"/>
    <w:basedOn w:val="DefaultParagraphFont"/>
    <w:link w:val="Heading7"/>
    <w:uiPriority w:val="9"/>
    <w:semiHidden/>
    <w:rsid w:val="00D825D4"/>
    <w:rPr>
      <w:caps/>
      <w:color w:val="2F5496" w:themeColor="accent1" w:themeShade="BF"/>
      <w:spacing w:val="10"/>
    </w:rPr>
  </w:style>
  <w:style w:type="character" w:customStyle="1" w:styleId="Heading8Char">
    <w:name w:val="Heading 8 Char"/>
    <w:basedOn w:val="DefaultParagraphFont"/>
    <w:link w:val="Heading8"/>
    <w:uiPriority w:val="9"/>
    <w:semiHidden/>
    <w:rsid w:val="00D825D4"/>
    <w:rPr>
      <w:caps/>
      <w:spacing w:val="10"/>
      <w:sz w:val="18"/>
      <w:szCs w:val="18"/>
    </w:rPr>
  </w:style>
  <w:style w:type="character" w:customStyle="1" w:styleId="Heading9Char">
    <w:name w:val="Heading 9 Char"/>
    <w:basedOn w:val="DefaultParagraphFont"/>
    <w:link w:val="Heading9"/>
    <w:uiPriority w:val="9"/>
    <w:semiHidden/>
    <w:rsid w:val="00D825D4"/>
    <w:rPr>
      <w:i/>
      <w:iCs/>
      <w:caps/>
      <w:spacing w:val="10"/>
      <w:sz w:val="18"/>
      <w:szCs w:val="18"/>
    </w:rPr>
  </w:style>
  <w:style w:type="paragraph" w:styleId="Caption">
    <w:name w:val="caption"/>
    <w:basedOn w:val="Normal"/>
    <w:next w:val="Normal"/>
    <w:uiPriority w:val="35"/>
    <w:semiHidden/>
    <w:unhideWhenUsed/>
    <w:qFormat/>
    <w:rsid w:val="00D825D4"/>
    <w:rPr>
      <w:b/>
      <w:bCs/>
      <w:color w:val="2F5496"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D825D4"/>
    <w:rPr>
      <w:caps/>
      <w:color w:val="595959" w:themeColor="text1" w:themeTint="A6"/>
      <w:spacing w:val="10"/>
      <w:sz w:val="21"/>
      <w:szCs w:val="21"/>
    </w:rPr>
  </w:style>
  <w:style w:type="character" w:styleId="Emphasis">
    <w:name w:val="Emphasis"/>
    <w:uiPriority w:val="20"/>
    <w:qFormat/>
    <w:rsid w:val="00D825D4"/>
    <w:rPr>
      <w:caps/>
      <w:color w:val="1F3763" w:themeColor="accent1" w:themeShade="7F"/>
      <w:spacing w:val="5"/>
    </w:rPr>
  </w:style>
  <w:style w:type="paragraph" w:styleId="NoSpacing">
    <w:name w:val="No Spacing"/>
    <w:uiPriority w:val="1"/>
    <w:qFormat/>
    <w:rsid w:val="00D825D4"/>
    <w:pPr>
      <w:spacing w:after="0" w:line="240" w:lineRule="auto"/>
    </w:pPr>
  </w:style>
  <w:style w:type="paragraph" w:styleId="Quote">
    <w:name w:val="Quote"/>
    <w:basedOn w:val="Normal"/>
    <w:next w:val="Normal"/>
    <w:link w:val="QuoteChar"/>
    <w:uiPriority w:val="29"/>
    <w:qFormat/>
    <w:rsid w:val="00D825D4"/>
    <w:rPr>
      <w:i/>
      <w:iCs/>
    </w:rPr>
  </w:style>
  <w:style w:type="character" w:customStyle="1" w:styleId="QuoteChar">
    <w:name w:val="Quote Char"/>
    <w:basedOn w:val="DefaultParagraphFont"/>
    <w:link w:val="Quote"/>
    <w:uiPriority w:val="29"/>
    <w:rsid w:val="00D825D4"/>
    <w:rPr>
      <w:i/>
      <w:iCs/>
      <w:sz w:val="24"/>
      <w:szCs w:val="24"/>
    </w:rPr>
  </w:style>
  <w:style w:type="paragraph" w:styleId="IntenseQuote">
    <w:name w:val="Intense Quote"/>
    <w:basedOn w:val="Normal"/>
    <w:next w:val="Normal"/>
    <w:link w:val="IntenseQuoteChar"/>
    <w:uiPriority w:val="30"/>
    <w:qFormat/>
    <w:rsid w:val="00D825D4"/>
    <w:pPr>
      <w:spacing w:before="240" w:after="240" w:line="240" w:lineRule="auto"/>
      <w:ind w:left="1080" w:right="1080"/>
      <w:jc w:val="center"/>
    </w:pPr>
    <w:rPr>
      <w:color w:val="4472C4" w:themeColor="accent1"/>
    </w:rPr>
  </w:style>
  <w:style w:type="character" w:customStyle="1" w:styleId="IntenseQuoteChar">
    <w:name w:val="Intense Quote Char"/>
    <w:basedOn w:val="DefaultParagraphFont"/>
    <w:link w:val="IntenseQuote"/>
    <w:uiPriority w:val="30"/>
    <w:rsid w:val="00D825D4"/>
    <w:rPr>
      <w:color w:val="4472C4" w:themeColor="accent1"/>
      <w:sz w:val="24"/>
      <w:szCs w:val="24"/>
    </w:rPr>
  </w:style>
  <w:style w:type="character" w:styleId="SubtleEmphasis">
    <w:name w:val="Subtle Emphasis"/>
    <w:uiPriority w:val="19"/>
    <w:qFormat/>
    <w:rsid w:val="00D825D4"/>
    <w:rPr>
      <w:i/>
      <w:iCs/>
      <w:color w:val="1F3763" w:themeColor="accent1" w:themeShade="7F"/>
    </w:rPr>
  </w:style>
  <w:style w:type="character" w:styleId="IntenseEmphasis">
    <w:name w:val="Intense Emphasis"/>
    <w:uiPriority w:val="21"/>
    <w:qFormat/>
    <w:rsid w:val="00D825D4"/>
    <w:rPr>
      <w:b/>
      <w:bCs/>
      <w:caps/>
      <w:color w:val="1F3763" w:themeColor="accent1" w:themeShade="7F"/>
      <w:spacing w:val="10"/>
    </w:rPr>
  </w:style>
  <w:style w:type="character" w:styleId="SubtleReference">
    <w:name w:val="Subtle Reference"/>
    <w:uiPriority w:val="31"/>
    <w:qFormat/>
    <w:rsid w:val="00D825D4"/>
    <w:rPr>
      <w:b/>
      <w:bCs/>
      <w:color w:val="4472C4" w:themeColor="accent1"/>
    </w:rPr>
  </w:style>
  <w:style w:type="character" w:styleId="IntenseReference">
    <w:name w:val="Intense Reference"/>
    <w:uiPriority w:val="32"/>
    <w:qFormat/>
    <w:rsid w:val="00D825D4"/>
    <w:rPr>
      <w:b/>
      <w:bCs/>
      <w:i/>
      <w:iCs/>
      <w:caps/>
      <w:color w:val="4472C4" w:themeColor="accent1"/>
    </w:rPr>
  </w:style>
  <w:style w:type="character" w:styleId="BookTitle">
    <w:name w:val="Book Title"/>
    <w:uiPriority w:val="33"/>
    <w:qFormat/>
    <w:rsid w:val="00D825D4"/>
    <w:rPr>
      <w:b/>
      <w:bCs/>
      <w:i/>
      <w:iCs/>
      <w:spacing w:val="0"/>
    </w:rPr>
  </w:style>
  <w:style w:type="paragraph" w:styleId="TOCHeading">
    <w:name w:val="TOC Heading"/>
    <w:basedOn w:val="Heading1"/>
    <w:next w:val="Normal"/>
    <w:uiPriority w:val="39"/>
    <w:semiHidden/>
    <w:unhideWhenUsed/>
    <w:qFormat/>
    <w:rsid w:val="00D825D4"/>
    <w:pPr>
      <w:outlineLvl w:val="9"/>
    </w:pPr>
  </w:style>
  <w:style w:type="table" w:styleId="TableGrid">
    <w:name w:val="Table Grid"/>
    <w:basedOn w:val="TableNormal"/>
    <w:uiPriority w:val="39"/>
    <w:rsid w:val="0001412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B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7B3A"/>
  </w:style>
  <w:style w:type="paragraph" w:styleId="Footer">
    <w:name w:val="footer"/>
    <w:basedOn w:val="Normal"/>
    <w:link w:val="FooterChar"/>
    <w:uiPriority w:val="99"/>
    <w:unhideWhenUsed/>
    <w:rsid w:val="00917B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7B3A"/>
  </w:style>
  <w:style w:type="character" w:styleId="PlaceholderText">
    <w:name w:val="Placeholder Text"/>
    <w:basedOn w:val="DefaultParagraphFont"/>
    <w:uiPriority w:val="99"/>
    <w:semiHidden/>
    <w:rsid w:val="00850767"/>
    <w:rPr>
      <w:color w:val="808080"/>
    </w:rPr>
  </w:style>
  <w:style w:type="paragraph" w:styleId="ListParagraph">
    <w:name w:val="List Paragraph"/>
    <w:basedOn w:val="Normal"/>
    <w:uiPriority w:val="34"/>
    <w:qFormat/>
    <w:rsid w:val="00C414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037558">
      <w:bodyDiv w:val="1"/>
      <w:marLeft w:val="0"/>
      <w:marRight w:val="0"/>
      <w:marTop w:val="0"/>
      <w:marBottom w:val="0"/>
      <w:divBdr>
        <w:top w:val="none" w:sz="0" w:space="0" w:color="auto"/>
        <w:left w:val="none" w:sz="0" w:space="0" w:color="auto"/>
        <w:bottom w:val="none" w:sz="0" w:space="0" w:color="auto"/>
        <w:right w:val="none" w:sz="0" w:space="0" w:color="auto"/>
      </w:divBdr>
    </w:div>
    <w:div w:id="1769501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eng\OneDrive\Documents\RPG\Untold%20RPG\Ru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43WqY6jJXcJgO1Ngz/jP9IKqnw==">AMUW2mU9lQDmSGUDD9gCZpLVrdjkYfPr/xxT6aNSIb5S7/tyECPwAzYU3bWzzFMmLk++D62suGM2+dBiLP5e9BSiVdkbt7gtd8GXVGerZkgA+u3HElMQZXEgkik+e4Wv7gZ9MbNj3mo/UpZaQ6qZEI01oqvZvdv0qg==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Rule Template.dotx</Template>
  <TotalTime>289</TotalTime>
  <Pages>9</Pages>
  <Words>2594</Words>
  <Characters>14789</Characters>
  <Application>Microsoft Office Word</Application>
  <DocSecurity>0</DocSecurity>
  <Lines>123</Lines>
  <Paragraphs>34</Paragraphs>
  <ScaleCrop>false</ScaleCrop>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Cid Bastian</dc:creator>
  <cp:lastModifiedBy>John Bastian</cp:lastModifiedBy>
  <cp:revision>467</cp:revision>
  <dcterms:created xsi:type="dcterms:W3CDTF">2022-01-29T13:02:00Z</dcterms:created>
  <dcterms:modified xsi:type="dcterms:W3CDTF">2022-02-01T15:10:00Z</dcterms:modified>
</cp:coreProperties>
</file>